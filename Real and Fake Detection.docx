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05CE82" w14:textId="5B25CBC5" w:rsidR="004A2F7A" w:rsidRDefault="00000000">
      <w:pPr>
        <w:pStyle w:val="Title"/>
      </w:pPr>
      <w:sdt>
        <w:sdtPr>
          <w:alias w:val="Title"/>
          <w:tag w:val=""/>
          <w:id w:val="726351117"/>
          <w:placeholder>
            <w:docPart w:val="3153FBC20C77D548A1BC9F980498CB1A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1C28F3">
            <w:t xml:space="preserve">Programming Project 2 Real </w:t>
          </w:r>
          <w:r w:rsidR="006E32B2">
            <w:t>and</w:t>
          </w:r>
          <w:r w:rsidR="001C28F3">
            <w:t xml:space="preserve"> Fake Detection</w:t>
          </w:r>
        </w:sdtContent>
      </w:sdt>
    </w:p>
    <w:p w14:paraId="0FD005C2" w14:textId="66C6550E" w:rsidR="004A2F7A" w:rsidRDefault="00931B9C">
      <w:pPr>
        <w:pStyle w:val="Title2"/>
      </w:pPr>
      <w:r>
        <w:t>Jasmine Roberts</w:t>
      </w:r>
    </w:p>
    <w:p w14:paraId="33AD3E1F" w14:textId="7222AA88" w:rsidR="00931B9C" w:rsidRDefault="00931B9C">
      <w:pPr>
        <w:pStyle w:val="Title2"/>
      </w:pPr>
      <w:r>
        <w:t xml:space="preserve">Bowie State University </w:t>
      </w:r>
    </w:p>
    <w:p w14:paraId="3A798AE9" w14:textId="4F59ED84" w:rsidR="004A2F7A" w:rsidRDefault="00931B9C">
      <w:pPr>
        <w:pStyle w:val="Title2"/>
      </w:pPr>
      <w:r>
        <w:t>CTEC-445-101</w:t>
      </w:r>
    </w:p>
    <w:p w14:paraId="53B098B6" w14:textId="43C191DB" w:rsidR="00931B9C" w:rsidRDefault="00931B9C">
      <w:pPr>
        <w:pStyle w:val="Title2"/>
      </w:pPr>
      <w:proofErr w:type="spellStart"/>
      <w:r>
        <w:t>Dr.Haydar</w:t>
      </w:r>
      <w:proofErr w:type="spellEnd"/>
    </w:p>
    <w:p w14:paraId="0E9E15E4" w14:textId="19745C32" w:rsidR="00931B9C" w:rsidRDefault="00931B9C">
      <w:pPr>
        <w:pStyle w:val="Title2"/>
      </w:pPr>
      <w:r>
        <w:t xml:space="preserve">September 17, 2024 </w:t>
      </w:r>
    </w:p>
    <w:p w14:paraId="616BB9CD" w14:textId="77777777" w:rsidR="004A2F7A" w:rsidRDefault="00B07E53">
      <w:r>
        <w:br w:type="page"/>
      </w:r>
    </w:p>
    <w:p w14:paraId="44406BE8" w14:textId="34F70705" w:rsidR="004A2F7A" w:rsidRPr="001C28F3" w:rsidRDefault="00000000">
      <w:pPr>
        <w:pStyle w:val="SectionTitle"/>
        <w:rPr>
          <w:b/>
          <w:bCs/>
        </w:rPr>
      </w:pPr>
      <w:sdt>
        <w:sdtPr>
          <w:rPr>
            <w:b/>
            <w:bCs/>
          </w:rPr>
          <w:alias w:val="Title"/>
          <w:tag w:val=""/>
          <w:id w:val="-1756435886"/>
          <w:placeholder>
            <w:docPart w:val="25A9B4366D3A11408D92C237F28DCEEA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1C28F3" w:rsidRPr="001C28F3">
            <w:rPr>
              <w:b/>
              <w:bCs/>
            </w:rPr>
            <w:t>Programming Project 2 Real and Fake Detection</w:t>
          </w:r>
        </w:sdtContent>
      </w:sdt>
    </w:p>
    <w:p w14:paraId="0C5FB386" w14:textId="07545093" w:rsidR="001C28F3" w:rsidRDefault="00157399" w:rsidP="001C28F3">
      <w:pPr>
        <w:spacing w:line="240" w:lineRule="auto"/>
        <w:rPr>
          <w:rFonts w:ascii="Times New Roman" w:eastAsia="Times New Roman" w:hAnsi="Times New Roman" w:cs="Times New Roman"/>
          <w:kern w:val="0"/>
          <w:lang w:eastAsia="en-US"/>
        </w:rPr>
      </w:pPr>
      <w:r w:rsidRPr="00157399">
        <w:rPr>
          <w:rFonts w:ascii="Times New Roman" w:eastAsia="Times New Roman" w:hAnsi="Times New Roman" w:cs="Times New Roman"/>
          <w:kern w:val="0"/>
          <w:lang w:eastAsia="en-US"/>
        </w:rPr>
        <w:t xml:space="preserve">Programming Project 2 consisted of programming and plotting the accuracy and loss results. We downloaded a dataset from </w:t>
      </w:r>
      <w:hyperlink r:id="rId9" w:history="1">
        <w:r w:rsidRPr="00157399">
          <w:rPr>
            <w:rStyle w:val="Hyperlink"/>
            <w:rFonts w:ascii="Times New Roman" w:eastAsia="Times New Roman" w:hAnsi="Times New Roman" w:cs="Times New Roman"/>
            <w:kern w:val="0"/>
            <w:lang w:eastAsia="en-US"/>
          </w:rPr>
          <w:t>Real and Fake Detection | Kaggle.</w:t>
        </w:r>
      </w:hyperlink>
      <w:r w:rsidRPr="00157399">
        <w:rPr>
          <w:rFonts w:ascii="Times New Roman" w:eastAsia="Times New Roman" w:hAnsi="Times New Roman" w:cs="Times New Roman"/>
          <w:kern w:val="0"/>
          <w:lang w:eastAsia="en-US"/>
        </w:rPr>
        <w:t xml:space="preserve"> We used the images to train and test the model. They were resized and saved to a folder in the C drive of our computer. Below are the numerous steps we took to construct many lines of code to detect real and fake.</w:t>
      </w:r>
      <w:r w:rsidRPr="00157399">
        <w:rPr>
          <w:rFonts w:ascii="Times New Roman" w:eastAsia="Times New Roman" w:hAnsi="Times New Roman" w:cs="Times New Roman"/>
          <w:kern w:val="0"/>
          <w:lang w:eastAsia="en-US"/>
        </w:rPr>
        <w:br/>
      </w:r>
    </w:p>
    <w:p w14:paraId="0B58FF47" w14:textId="0BC1071C" w:rsidR="001C28F3" w:rsidRPr="001C28F3" w:rsidRDefault="001C28F3" w:rsidP="001C28F3">
      <w:pPr>
        <w:spacing w:line="240" w:lineRule="auto"/>
        <w:ind w:left="2880"/>
        <w:rPr>
          <w:rFonts w:ascii="Times New Roman" w:eastAsia="Times New Roman" w:hAnsi="Times New Roman" w:cs="Times New Roman"/>
          <w:b/>
          <w:bCs/>
          <w:kern w:val="0"/>
          <w:lang w:eastAsia="en-US"/>
        </w:rPr>
      </w:pPr>
      <w:r w:rsidRPr="001C28F3">
        <w:rPr>
          <w:rFonts w:ascii="Times New Roman" w:eastAsia="Times New Roman" w:hAnsi="Times New Roman" w:cs="Times New Roman"/>
          <w:b/>
          <w:bCs/>
          <w:kern w:val="0"/>
          <w:lang w:eastAsia="en-US"/>
        </w:rPr>
        <w:t>Lines of code</w:t>
      </w:r>
    </w:p>
    <w:p w14:paraId="55233426" w14:textId="77777777" w:rsidR="001C28F3" w:rsidRDefault="001C28F3" w:rsidP="001C28F3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en-US"/>
        </w:rPr>
      </w:pPr>
    </w:p>
    <w:p w14:paraId="76788E33" w14:textId="28BC26A4" w:rsidR="004A2F7A" w:rsidRDefault="00157399" w:rsidP="001C28F3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en-US"/>
        </w:rPr>
      </w:pPr>
      <w:r w:rsidRPr="00157399">
        <w:rPr>
          <w:rFonts w:ascii="Times New Roman" w:eastAsia="Times New Roman" w:hAnsi="Times New Roman" w:cs="Times New Roman"/>
          <w:kern w:val="0"/>
          <w:lang w:eastAsia="en-US"/>
        </w:rPr>
        <w:t xml:space="preserve">First step is to downloading the images from </w:t>
      </w:r>
      <w:proofErr w:type="spellStart"/>
      <w:r w:rsidRPr="00157399">
        <w:rPr>
          <w:rFonts w:ascii="Times New Roman" w:eastAsia="Times New Roman" w:hAnsi="Times New Roman" w:cs="Times New Roman"/>
          <w:kern w:val="0"/>
          <w:lang w:eastAsia="en-US"/>
        </w:rPr>
        <w:t>Kraggle</w:t>
      </w:r>
      <w:proofErr w:type="spellEnd"/>
      <w:r w:rsidRPr="00157399">
        <w:rPr>
          <w:rFonts w:ascii="Times New Roman" w:eastAsia="Times New Roman" w:hAnsi="Times New Roman" w:cs="Times New Roman"/>
          <w:kern w:val="0"/>
          <w:lang w:eastAsia="en-US"/>
        </w:rPr>
        <w:t xml:space="preserve"> and save them to a folder in your C drive</w:t>
      </w:r>
      <w:r w:rsidRPr="00157399">
        <w:rPr>
          <w:rFonts w:ascii="Times New Roman" w:eastAsia="Times New Roman" w:hAnsi="Times New Roman" w:cs="Times New Roman"/>
          <w:kern w:val="0"/>
          <w:lang w:eastAsia="en-US"/>
        </w:rPr>
        <w:fldChar w:fldCharType="begin"/>
      </w:r>
      <w:r w:rsidRPr="00157399">
        <w:rPr>
          <w:rFonts w:ascii="Times New Roman" w:eastAsia="Times New Roman" w:hAnsi="Times New Roman" w:cs="Times New Roman"/>
          <w:kern w:val="0"/>
          <w:lang w:eastAsia="en-US"/>
        </w:rPr>
        <w:instrText xml:space="preserve"> INCLUDEPICTURE "https://lh7-rt.googleusercontent.com/docsz/AD_4nXcv25s4tuUWC-lFPb-jAXIJFNiDKl_N13zADl8jZWXT2xyhDpBAuJZRQKkU3CGS6_OIeWawX6cxpJwLs7uWu1q1JnaDdHcfaxpPBZO3jg46UevwKEo_JO31-0MJrhuXfReV8-68xNziCPRfh17OYIDT-W4L?key=r_5AlWhyHFdRxmNi00rZ6A" \* MERGEFORMATINET </w:instrText>
      </w:r>
      <w:r w:rsidRPr="00157399">
        <w:rPr>
          <w:rFonts w:ascii="Times New Roman" w:eastAsia="Times New Roman" w:hAnsi="Times New Roman" w:cs="Times New Roman"/>
          <w:kern w:val="0"/>
          <w:lang w:eastAsia="en-US"/>
        </w:rPr>
        <w:fldChar w:fldCharType="separate"/>
      </w:r>
      <w:r w:rsidRPr="00157399">
        <w:rPr>
          <w:rFonts w:ascii="Times New Roman" w:eastAsia="Times New Roman" w:hAnsi="Times New Roman" w:cs="Times New Roman"/>
          <w:noProof/>
          <w:kern w:val="0"/>
          <w:lang w:eastAsia="en-US"/>
        </w:rPr>
        <w:drawing>
          <wp:inline distT="0" distB="0" distL="0" distR="0" wp14:anchorId="005006B3" wp14:editId="219765DE">
            <wp:extent cx="5943600" cy="3330575"/>
            <wp:effectExtent l="0" t="0" r="0" b="0"/>
            <wp:docPr id="153720966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0966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399">
        <w:rPr>
          <w:rFonts w:ascii="Times New Roman" w:eastAsia="Times New Roman" w:hAnsi="Times New Roman" w:cs="Times New Roman"/>
          <w:kern w:val="0"/>
          <w:lang w:eastAsia="en-US"/>
        </w:rPr>
        <w:fldChar w:fldCharType="end"/>
      </w:r>
      <w:r w:rsidRPr="00157399">
        <w:rPr>
          <w:rFonts w:ascii="Times New Roman" w:eastAsia="Times New Roman" w:hAnsi="Times New Roman" w:cs="Times New Roman"/>
          <w:kern w:val="0"/>
          <w:lang w:eastAsia="en-US"/>
        </w:rPr>
        <w:t>Move these two files into your C drive ( in the header “Windows (C:) ) drag your files to there.</w:t>
      </w:r>
    </w:p>
    <w:p w14:paraId="31062D7F" w14:textId="77777777" w:rsidR="00ED32BF" w:rsidRDefault="00ED32BF" w:rsidP="001C28F3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en-US"/>
        </w:rPr>
      </w:pPr>
    </w:p>
    <w:p w14:paraId="4CC74DF7" w14:textId="77777777" w:rsidR="00ED32BF" w:rsidRDefault="00ED32BF" w:rsidP="001C28F3">
      <w:pPr>
        <w:spacing w:line="240" w:lineRule="auto"/>
        <w:ind w:firstLine="0"/>
      </w:pPr>
    </w:p>
    <w:p w14:paraId="09F44273" w14:textId="51062231" w:rsidR="004A2F7A" w:rsidRDefault="00407C70">
      <w:pPr>
        <w:pStyle w:val="Heading1"/>
      </w:pPr>
      <w:r>
        <w:t xml:space="preserve">Downloading Algorithms </w:t>
      </w:r>
    </w:p>
    <w:p w14:paraId="1BABA21C" w14:textId="0BC2B33B" w:rsidR="004F71FE" w:rsidRPr="004F71FE" w:rsidRDefault="004F71FE" w:rsidP="004F71FE">
      <w:pPr>
        <w:ind w:firstLine="0"/>
      </w:pPr>
      <w:r w:rsidRPr="004F71FE">
        <w:t xml:space="preserve">Second step is </w:t>
      </w:r>
      <w:r w:rsidR="003F242C" w:rsidRPr="004F71FE">
        <w:t>downloading</w:t>
      </w:r>
      <w:r w:rsidRPr="004F71FE">
        <w:t xml:space="preserve"> the recommended algorithms for the project:</w:t>
      </w:r>
    </w:p>
    <w:sdt>
      <w:sdtPr>
        <w:rPr>
          <w:rFonts w:asciiTheme="minorHAnsi" w:eastAsiaTheme="minorEastAsia" w:hAnsiTheme="minorHAnsi" w:cstheme="minorBidi"/>
        </w:rPr>
        <w:id w:val="-686988142"/>
        <w:placeholder>
          <w:docPart w:val="6B7D5613CB5D334BB3462EE9B3695524"/>
        </w:placeholder>
        <w:temporary/>
        <w15:appearance w15:val="hidden"/>
      </w:sdtPr>
      <w:sdtContent>
        <w:sdt>
          <w:sdtPr>
            <w:rPr>
              <w:rFonts w:asciiTheme="minorHAnsi" w:eastAsiaTheme="minorEastAsia" w:hAnsiTheme="minorHAnsi" w:cstheme="minorBidi"/>
            </w:rPr>
            <w:id w:val="-573587230"/>
            <w:bibliography/>
          </w:sdtPr>
          <w:sdtContent>
            <w:p w14:paraId="105555BF" w14:textId="658B30A6" w:rsidR="00407C70" w:rsidRDefault="00407C70" w:rsidP="00407C70">
              <w:pPr>
                <w:pStyle w:val="SectionTitle"/>
              </w:pPr>
            </w:p>
            <w:p w14:paraId="46CB6961" w14:textId="77777777" w:rsidR="00152918" w:rsidRDefault="00152918">
              <w:pPr>
                <w:pStyle w:val="Bibliography"/>
                <w:rPr>
                  <w:color w:val="000000"/>
                  <w:bdr w:val="none" w:sz="0" w:space="0" w:color="auto" w:frame="1"/>
                </w:rPr>
              </w:pPr>
              <w:r>
                <w:rPr>
                  <w:color w:val="000000"/>
                  <w:bdr w:val="none" w:sz="0" w:space="0" w:color="auto" w:frame="1"/>
                </w:rPr>
                <w:fldChar w:fldCharType="begin"/>
              </w:r>
              <w:r>
                <w:rPr>
                  <w:color w:val="000000"/>
                  <w:bdr w:val="none" w:sz="0" w:space="0" w:color="auto" w:frame="1"/>
                </w:rPr>
                <w:instrText xml:space="preserve"> INCLUDEPICTURE "https://lh7-rt.googleusercontent.com/docsz/AD_4nXesAxK_a5Khq0DkocruUiKtkkN7YquefkWn8oD58eA1xufPT4oPUrUIMbwzQ8sSHlFOu6-e6OszchxCtliGKs0bYd03K4idgRdg45BGseaZNjX6WvNkbAUT3eUaNuFElPztGANuxQDL_RI5zFt1mQbq8Hhl?key=r_5AlWhyHFdRxmNi00rZ6A" \* MERGEFORMATINET </w:instrText>
              </w:r>
              <w:r>
                <w:rPr>
                  <w:color w:val="000000"/>
                  <w:bdr w:val="none" w:sz="0" w:space="0" w:color="auto" w:frame="1"/>
                </w:rPr>
                <w:fldChar w:fldCharType="separate"/>
              </w:r>
              <w:r>
                <w:rPr>
                  <w:noProof/>
                  <w:color w:val="000000"/>
                  <w:bdr w:val="none" w:sz="0" w:space="0" w:color="auto" w:frame="1"/>
                </w:rPr>
                <w:drawing>
                  <wp:inline distT="0" distB="0" distL="0" distR="0" wp14:anchorId="29BFBBAB" wp14:editId="1D19236B">
                    <wp:extent cx="5943600" cy="3345815"/>
                    <wp:effectExtent l="0" t="0" r="0" b="0"/>
                    <wp:docPr id="1382031995" name="Picture 3" descr="A screenshot of a computer screen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382031995" name="Picture 3" descr="A screenshot of a computer screen&#10;&#10;Description automatically generated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943600" cy="3345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>
                <w:rPr>
                  <w:color w:val="000000"/>
                  <w:bdr w:val="none" w:sz="0" w:space="0" w:color="auto" w:frame="1"/>
                </w:rPr>
                <w:fldChar w:fldCharType="end"/>
              </w:r>
            </w:p>
            <w:p w14:paraId="20B13286" w14:textId="77777777" w:rsidR="00152918" w:rsidRDefault="00152918" w:rsidP="00152918">
              <w:pPr>
                <w:ind w:firstLine="0"/>
                <w:rPr>
                  <w:color w:val="000000"/>
                  <w:bdr w:val="none" w:sz="0" w:space="0" w:color="auto" w:frame="1"/>
                </w:rPr>
              </w:pPr>
              <w:r>
                <w:rPr>
                  <w:color w:val="000000"/>
                  <w:bdr w:val="none" w:sz="0" w:space="0" w:color="auto" w:frame="1"/>
                </w:rPr>
                <w:fldChar w:fldCharType="begin"/>
              </w:r>
              <w:r>
                <w:rPr>
                  <w:color w:val="000000"/>
                  <w:bdr w:val="none" w:sz="0" w:space="0" w:color="auto" w:frame="1"/>
                </w:rPr>
                <w:instrText xml:space="preserve"> INCLUDEPICTURE "https://lh7-rt.googleusercontent.com/docsz/AD_4nXdMRqJZcVoSVwqh9CU1-h15RZYl2jMr_dxPn9pe19aRlB7sxYoz5v8uc1i60kveSNPuPbPwB_RLNmboUM2nNYehScJk5gCKVK2rgF18rbDdQNAZsnxOWceSFAimZ3mKA_ekzsj8iKwkEbGIJ2M0yBhdGYsS?key=r_5AlWhyHFdRxmNi00rZ6A" \* MERGEFORMATINET </w:instrText>
              </w:r>
              <w:r>
                <w:rPr>
                  <w:color w:val="000000"/>
                  <w:bdr w:val="none" w:sz="0" w:space="0" w:color="auto" w:frame="1"/>
                </w:rPr>
                <w:fldChar w:fldCharType="separate"/>
              </w:r>
              <w:r>
                <w:rPr>
                  <w:noProof/>
                  <w:color w:val="000000"/>
                  <w:bdr w:val="none" w:sz="0" w:space="0" w:color="auto" w:frame="1"/>
                </w:rPr>
                <w:drawing>
                  <wp:inline distT="0" distB="0" distL="0" distR="0" wp14:anchorId="13B58935" wp14:editId="0D4DEAEA">
                    <wp:extent cx="5943600" cy="3345815"/>
                    <wp:effectExtent l="0" t="0" r="0" b="0"/>
                    <wp:docPr id="1181207687" name="Picture 4" descr="A screen shot of a computer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181207687" name="Picture 4" descr="A screen shot of a computer&#10;&#10;Description automatically generated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943600" cy="3345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>
                <w:rPr>
                  <w:color w:val="000000"/>
                  <w:bdr w:val="none" w:sz="0" w:space="0" w:color="auto" w:frame="1"/>
                </w:rPr>
                <w:fldChar w:fldCharType="end"/>
              </w:r>
            </w:p>
            <w:p w14:paraId="1994BF8D" w14:textId="77777777" w:rsidR="006E32B2" w:rsidRPr="006E32B2" w:rsidRDefault="006E32B2" w:rsidP="006E32B2">
              <w:pPr>
                <w:spacing w:line="240" w:lineRule="auto"/>
                <w:ind w:firstLine="0"/>
              </w:pPr>
              <w:r w:rsidRPr="006E32B2">
                <w:t>The algorithms we needed were:</w:t>
              </w:r>
            </w:p>
            <w:p w14:paraId="7A8533CD" w14:textId="77777777" w:rsidR="006E32B2" w:rsidRPr="006E32B2" w:rsidRDefault="006E32B2" w:rsidP="006E32B2">
              <w:pPr>
                <w:numPr>
                  <w:ilvl w:val="0"/>
                  <w:numId w:val="12"/>
                </w:numPr>
                <w:spacing w:line="240" w:lineRule="auto"/>
              </w:pPr>
              <w:r w:rsidRPr="006E32B2">
                <w:t>Native Bayes </w:t>
              </w:r>
            </w:p>
            <w:p w14:paraId="6321266C" w14:textId="77777777" w:rsidR="006E32B2" w:rsidRPr="006E32B2" w:rsidRDefault="006E32B2" w:rsidP="006E32B2">
              <w:pPr>
                <w:numPr>
                  <w:ilvl w:val="0"/>
                  <w:numId w:val="12"/>
                </w:numPr>
                <w:spacing w:line="240" w:lineRule="auto"/>
              </w:pPr>
              <w:r w:rsidRPr="006E32B2">
                <w:t>K-Nearest Neighbor </w:t>
              </w:r>
            </w:p>
            <w:p w14:paraId="09CBED41" w14:textId="77777777" w:rsidR="006E32B2" w:rsidRPr="006E32B2" w:rsidRDefault="006E32B2" w:rsidP="006E32B2">
              <w:pPr>
                <w:numPr>
                  <w:ilvl w:val="0"/>
                  <w:numId w:val="12"/>
                </w:numPr>
                <w:spacing w:line="240" w:lineRule="auto"/>
              </w:pPr>
              <w:r w:rsidRPr="006E32B2">
                <w:t>Decision Tree</w:t>
              </w:r>
            </w:p>
            <w:p w14:paraId="6F599F4B" w14:textId="77777777" w:rsidR="006E32B2" w:rsidRPr="006E32B2" w:rsidRDefault="006E32B2" w:rsidP="006E32B2">
              <w:pPr>
                <w:numPr>
                  <w:ilvl w:val="0"/>
                  <w:numId w:val="12"/>
                </w:numPr>
                <w:spacing w:line="240" w:lineRule="auto"/>
              </w:pPr>
              <w:r w:rsidRPr="006E32B2">
                <w:lastRenderedPageBreak/>
                <w:t>Logistic Regression</w:t>
              </w:r>
            </w:p>
            <w:p w14:paraId="3117C297" w14:textId="77777777" w:rsidR="006E32B2" w:rsidRDefault="006E32B2" w:rsidP="00152918">
              <w:pPr>
                <w:ind w:firstLine="0"/>
              </w:pPr>
            </w:p>
            <w:p w14:paraId="6E829341" w14:textId="7947CA4E" w:rsidR="006E32B2" w:rsidRDefault="006E32B2" w:rsidP="006E32B2">
              <w:pPr>
                <w:ind w:left="2160"/>
              </w:pPr>
              <w:r w:rsidRPr="006E32B2">
                <w:rPr>
                  <w:b/>
                  <w:bCs/>
                </w:rPr>
                <w:t xml:space="preserve">Python Program to resize </w:t>
              </w:r>
              <w:proofErr w:type="gramStart"/>
              <w:r w:rsidR="008E1245">
                <w:rPr>
                  <w:b/>
                  <w:bCs/>
                </w:rPr>
                <w:t>all of</w:t>
              </w:r>
              <w:proofErr w:type="gramEnd"/>
              <w:r w:rsidR="008E1245">
                <w:rPr>
                  <w:b/>
                  <w:bCs/>
                </w:rPr>
                <w:t xml:space="preserve"> </w:t>
              </w:r>
              <w:r w:rsidRPr="006E32B2">
                <w:rPr>
                  <w:b/>
                  <w:bCs/>
                </w:rPr>
                <w:t>the images</w:t>
              </w:r>
              <w:r>
                <w:t xml:space="preserve"> </w:t>
              </w:r>
            </w:p>
            <w:p w14:paraId="5CC9D0D5" w14:textId="77777777" w:rsidR="006E32B2" w:rsidRDefault="006E32B2" w:rsidP="006E32B2">
              <w:pPr>
                <w:rPr>
                  <w:color w:val="000000"/>
                  <w:bdr w:val="none" w:sz="0" w:space="0" w:color="auto" w:frame="1"/>
                </w:rPr>
              </w:pPr>
              <w:r>
                <w:rPr>
                  <w:color w:val="000000"/>
                  <w:bdr w:val="none" w:sz="0" w:space="0" w:color="auto" w:frame="1"/>
                </w:rPr>
                <w:fldChar w:fldCharType="begin"/>
              </w:r>
              <w:r>
                <w:rPr>
                  <w:color w:val="000000"/>
                  <w:bdr w:val="none" w:sz="0" w:space="0" w:color="auto" w:frame="1"/>
                </w:rPr>
                <w:instrText xml:space="preserve"> INCLUDEPICTURE "https://lh7-rt.googleusercontent.com/docsz/AD_4nXePcPhq13AqJJ1e77RvfNQrJX7sX-yLWTmY0ExKdQDPC55oVioKYVOjweNzDfda05fxeGN6JXw0TJ0SMTfjv4M-89EG7PwahRteeR55XEJio1e6UmaxhrFispeY9ZKzqnyBdlMpCOT89Gu-87G6KnN6Wa1M?key=r_5AlWhyHFdRxmNi00rZ6A" \* MERGEFORMATINET </w:instrText>
              </w:r>
              <w:r>
                <w:rPr>
                  <w:color w:val="000000"/>
                  <w:bdr w:val="none" w:sz="0" w:space="0" w:color="auto" w:frame="1"/>
                </w:rPr>
                <w:fldChar w:fldCharType="separate"/>
              </w:r>
              <w:r>
                <w:rPr>
                  <w:noProof/>
                  <w:color w:val="000000"/>
                  <w:bdr w:val="none" w:sz="0" w:space="0" w:color="auto" w:frame="1"/>
                </w:rPr>
                <w:drawing>
                  <wp:inline distT="0" distB="0" distL="0" distR="0" wp14:anchorId="4EA5C6C4" wp14:editId="77F53DEA">
                    <wp:extent cx="5465852" cy="3389108"/>
                    <wp:effectExtent l="0" t="0" r="0" b="1905"/>
                    <wp:docPr id="1665380946" name="Picture 5" descr="A screen shot of a computer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665380946" name="Picture 5" descr="A screen shot of a computer&#10;&#10;Description automatically generated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4036"/>
                            <a:stretch/>
                          </pic:blipFill>
                          <pic:spPr bwMode="auto">
                            <a:xfrm>
                              <a:off x="0" y="0"/>
                              <a:ext cx="5486532" cy="34019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  <w:r>
                <w:rPr>
                  <w:color w:val="000000"/>
                  <w:bdr w:val="none" w:sz="0" w:space="0" w:color="auto" w:frame="1"/>
                </w:rPr>
                <w:fldChar w:fldCharType="end"/>
              </w:r>
            </w:p>
            <w:p w14:paraId="5A25EB0F" w14:textId="70A34B48" w:rsidR="004A2F7A" w:rsidRPr="00152918" w:rsidRDefault="006E32B2" w:rsidP="006E32B2">
              <w:r>
                <w:rPr>
                  <w:color w:val="000000"/>
                  <w:bdr w:val="none" w:sz="0" w:space="0" w:color="auto" w:frame="1"/>
                </w:rPr>
                <w:fldChar w:fldCharType="begin"/>
              </w:r>
              <w:r>
                <w:rPr>
                  <w:color w:val="000000"/>
                  <w:bdr w:val="none" w:sz="0" w:space="0" w:color="auto" w:frame="1"/>
                </w:rPr>
                <w:instrText xml:space="preserve"> INCLUDEPICTURE "https://lh7-rt.googleusercontent.com/docsz/AD_4nXfrdIFi_ytCjgniVNp_jECutP-ko35wbvYQK3d6fQirIayvGYDWSqr1paWa0BkUpOmzwi9Uxoa7db-OugurXH7bjbpxxhmuZqXRkg9vtnvnbgu3iJ8NujbBvSiRuEUFDUoWJYeawiAu3SLsLYcBVeck8S5n?key=r_5AlWhyHFdRxmNi00rZ6A" \* MERGEFORMATINET </w:instrText>
              </w:r>
              <w:r>
                <w:rPr>
                  <w:color w:val="000000"/>
                  <w:bdr w:val="none" w:sz="0" w:space="0" w:color="auto" w:frame="1"/>
                </w:rPr>
                <w:fldChar w:fldCharType="separate"/>
              </w:r>
              <w:r>
                <w:rPr>
                  <w:noProof/>
                  <w:color w:val="000000"/>
                  <w:bdr w:val="none" w:sz="0" w:space="0" w:color="auto" w:frame="1"/>
                </w:rPr>
                <w:drawing>
                  <wp:inline distT="0" distB="0" distL="0" distR="0" wp14:anchorId="36F41FEC" wp14:editId="51E3929E">
                    <wp:extent cx="5465445" cy="2752576"/>
                    <wp:effectExtent l="0" t="0" r="0" b="3810"/>
                    <wp:docPr id="1832205155" name="Picture 6" descr="A screenshot of a computer program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832205155" name="Picture 6" descr="A screenshot of a computer program&#10;&#10;Description automatically generated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792"/>
                            <a:stretch/>
                          </pic:blipFill>
                          <pic:spPr bwMode="auto">
                            <a:xfrm>
                              <a:off x="0" y="0"/>
                              <a:ext cx="5476161" cy="27579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  <w:r>
                <w:rPr>
                  <w:color w:val="000000"/>
                  <w:bdr w:val="none" w:sz="0" w:space="0" w:color="auto" w:frame="1"/>
                </w:rPr>
                <w:fldChar w:fldCharType="end"/>
              </w:r>
            </w:p>
          </w:sdtContent>
        </w:sdt>
      </w:sdtContent>
    </w:sdt>
    <w:p w14:paraId="14FDC8D3" w14:textId="01E4BE8C" w:rsidR="004A2F7A" w:rsidRDefault="004A2F7A">
      <w:pPr>
        <w:pStyle w:val="TableFigure"/>
      </w:pPr>
    </w:p>
    <w:p w14:paraId="226925D0" w14:textId="45EF33EE" w:rsidR="004A2F7A" w:rsidRDefault="004A2F7A">
      <w:pPr>
        <w:pStyle w:val="NoSpacing"/>
      </w:pPr>
    </w:p>
    <w:p w14:paraId="6AD21620" w14:textId="77777777" w:rsidR="003F242C" w:rsidRPr="003F242C" w:rsidRDefault="003F242C" w:rsidP="00D431E3">
      <w:pPr>
        <w:pStyle w:val="TableFigure"/>
      </w:pPr>
      <w:r w:rsidRPr="003F242C">
        <w:lastRenderedPageBreak/>
        <w:t>import cv2</w:t>
      </w:r>
    </w:p>
    <w:p w14:paraId="18A7BBAB" w14:textId="77777777" w:rsidR="003F242C" w:rsidRPr="003F242C" w:rsidRDefault="003F242C" w:rsidP="00D431E3">
      <w:pPr>
        <w:pStyle w:val="TableFigure"/>
      </w:pPr>
      <w:r w:rsidRPr="003F242C">
        <w:t xml:space="preserve">import </w:t>
      </w:r>
      <w:proofErr w:type="spellStart"/>
      <w:r w:rsidRPr="003F242C">
        <w:t>os</w:t>
      </w:r>
      <w:proofErr w:type="spellEnd"/>
    </w:p>
    <w:p w14:paraId="75D75447" w14:textId="77777777" w:rsidR="003F242C" w:rsidRPr="003F242C" w:rsidRDefault="003F242C" w:rsidP="00D431E3">
      <w:pPr>
        <w:pStyle w:val="TableFigure"/>
      </w:pPr>
      <w:r w:rsidRPr="003F242C">
        <w:t xml:space="preserve">import </w:t>
      </w:r>
      <w:proofErr w:type="spellStart"/>
      <w:r w:rsidRPr="003F242C">
        <w:t>numpy</w:t>
      </w:r>
      <w:proofErr w:type="spellEnd"/>
      <w:r w:rsidRPr="003F242C">
        <w:t xml:space="preserve"> as np</w:t>
      </w:r>
    </w:p>
    <w:p w14:paraId="60C91ABB" w14:textId="77777777" w:rsidR="003F242C" w:rsidRPr="003F242C" w:rsidRDefault="003F242C" w:rsidP="00D431E3">
      <w:pPr>
        <w:pStyle w:val="TableFigure"/>
      </w:pPr>
      <w:r w:rsidRPr="003F242C">
        <w:t xml:space="preserve">from </w:t>
      </w:r>
      <w:proofErr w:type="spellStart"/>
      <w:r w:rsidRPr="003F242C">
        <w:t>sklearn.model_selection</w:t>
      </w:r>
      <w:proofErr w:type="spellEnd"/>
      <w:r w:rsidRPr="003F242C">
        <w:t xml:space="preserve"> import </w:t>
      </w:r>
      <w:proofErr w:type="spellStart"/>
      <w:r w:rsidRPr="003F242C">
        <w:t>train_test_split</w:t>
      </w:r>
      <w:proofErr w:type="spellEnd"/>
    </w:p>
    <w:p w14:paraId="1E136A5A" w14:textId="77777777" w:rsidR="003F242C" w:rsidRPr="003F242C" w:rsidRDefault="00636143" w:rsidP="003F242C">
      <w:pPr>
        <w:pStyle w:val="TableFigure"/>
      </w:pPr>
      <w:r>
        <w:rPr>
          <w:noProof/>
        </w:rPr>
        <w:pict w14:anchorId="0BAC845D">
          <v:rect id="_x0000_i1042" alt="" style="width:468pt;height:.05pt;mso-width-percent:0;mso-height-percent:0;mso-width-percent:0;mso-height-percent:0" o:hralign="center" o:hrstd="t" o:hr="t" fillcolor="#a0a0a0" stroked="f"/>
        </w:pict>
      </w:r>
    </w:p>
    <w:p w14:paraId="69E3C02E" w14:textId="77777777" w:rsidR="003F242C" w:rsidRPr="003F242C" w:rsidRDefault="003F242C" w:rsidP="00C15408">
      <w:pPr>
        <w:pStyle w:val="TableFigure"/>
      </w:pPr>
      <w:r w:rsidRPr="003F242C">
        <w:rPr>
          <w:i/>
          <w:iCs/>
        </w:rPr>
        <w:t xml:space="preserve">Import cv2 </w:t>
      </w:r>
      <w:r w:rsidRPr="003F242C">
        <w:t>is a function to import OpenCV libraries for the detection and processing</w:t>
      </w:r>
    </w:p>
    <w:p w14:paraId="61509B78" w14:textId="77777777" w:rsidR="003F242C" w:rsidRPr="003F242C" w:rsidRDefault="003F242C" w:rsidP="00C15408">
      <w:pPr>
        <w:pStyle w:val="TableFigure"/>
      </w:pPr>
      <w:r w:rsidRPr="003F242C">
        <w:rPr>
          <w:i/>
          <w:iCs/>
        </w:rPr>
        <w:t xml:space="preserve">Import </w:t>
      </w:r>
      <w:proofErr w:type="spellStart"/>
      <w:r w:rsidRPr="003F242C">
        <w:rPr>
          <w:i/>
          <w:iCs/>
        </w:rPr>
        <w:t>os</w:t>
      </w:r>
      <w:proofErr w:type="spellEnd"/>
      <w:r w:rsidRPr="003F242C">
        <w:rPr>
          <w:i/>
          <w:iCs/>
        </w:rPr>
        <w:t xml:space="preserve"> </w:t>
      </w:r>
      <w:r w:rsidRPr="003F242C">
        <w:t>is importing the program and/or module</w:t>
      </w:r>
    </w:p>
    <w:p w14:paraId="6C6946F9" w14:textId="77777777" w:rsidR="003F242C" w:rsidRPr="003F242C" w:rsidRDefault="003F242C" w:rsidP="00C15408">
      <w:pPr>
        <w:pStyle w:val="TableFigure"/>
      </w:pPr>
      <w:r w:rsidRPr="003F242C">
        <w:rPr>
          <w:i/>
          <w:iCs/>
        </w:rPr>
        <w:t xml:space="preserve">Import </w:t>
      </w:r>
      <w:proofErr w:type="spellStart"/>
      <w:r w:rsidRPr="003F242C">
        <w:rPr>
          <w:i/>
          <w:iCs/>
        </w:rPr>
        <w:t>numpy</w:t>
      </w:r>
      <w:proofErr w:type="spellEnd"/>
      <w:r w:rsidRPr="003F242C">
        <w:rPr>
          <w:i/>
          <w:iCs/>
        </w:rPr>
        <w:t xml:space="preserve"> as np</w:t>
      </w:r>
      <w:r w:rsidRPr="003F242C">
        <w:t xml:space="preserve"> is for number inside of the python program</w:t>
      </w:r>
    </w:p>
    <w:p w14:paraId="1DD4AC61" w14:textId="77777777" w:rsidR="003F242C" w:rsidRPr="003F242C" w:rsidRDefault="003F242C" w:rsidP="00C15408">
      <w:pPr>
        <w:pStyle w:val="TableFigure"/>
      </w:pPr>
      <w:r w:rsidRPr="003F242C">
        <w:rPr>
          <w:i/>
          <w:iCs/>
        </w:rPr>
        <w:t xml:space="preserve">from </w:t>
      </w:r>
      <w:proofErr w:type="spellStart"/>
      <w:r w:rsidRPr="003F242C">
        <w:rPr>
          <w:i/>
          <w:iCs/>
        </w:rPr>
        <w:t>sklearn.model_selection</w:t>
      </w:r>
      <w:proofErr w:type="spellEnd"/>
      <w:r w:rsidRPr="003F242C">
        <w:rPr>
          <w:i/>
          <w:iCs/>
        </w:rPr>
        <w:t xml:space="preserve"> import </w:t>
      </w:r>
      <w:proofErr w:type="spellStart"/>
      <w:r w:rsidRPr="003F242C">
        <w:rPr>
          <w:i/>
          <w:iCs/>
        </w:rPr>
        <w:t>train_test_spli</w:t>
      </w:r>
      <w:r w:rsidRPr="003F242C">
        <w:t>t</w:t>
      </w:r>
      <w:proofErr w:type="spellEnd"/>
      <w:r w:rsidRPr="003F242C">
        <w:t xml:space="preserve"> is for testing the data inside of the program</w:t>
      </w:r>
    </w:p>
    <w:p w14:paraId="02E5CAB3" w14:textId="77777777" w:rsidR="003F242C" w:rsidRPr="003F242C" w:rsidRDefault="00636143" w:rsidP="003F242C">
      <w:pPr>
        <w:pStyle w:val="TableFigure"/>
      </w:pPr>
      <w:r>
        <w:rPr>
          <w:noProof/>
        </w:rPr>
        <w:pict w14:anchorId="745E916A">
          <v:rect id="_x0000_i1041" alt="" style="width:468pt;height:.05pt;mso-width-percent:0;mso-height-percent:0;mso-width-percent:0;mso-height-percent:0" o:hralign="center" o:hrstd="t" o:hr="t" fillcolor="#a0a0a0" stroked="f"/>
        </w:pict>
      </w:r>
    </w:p>
    <w:p w14:paraId="449DF71D" w14:textId="77777777" w:rsidR="003F242C" w:rsidRPr="003F242C" w:rsidRDefault="003F242C" w:rsidP="003F242C">
      <w:pPr>
        <w:pStyle w:val="TableFigure"/>
      </w:pPr>
      <w:r w:rsidRPr="003F242C">
        <w:t># Define paths to the dataset folders</w:t>
      </w:r>
    </w:p>
    <w:p w14:paraId="7B1DF551" w14:textId="77777777" w:rsidR="003F242C" w:rsidRPr="003F242C" w:rsidRDefault="003F242C" w:rsidP="00D431E3">
      <w:pPr>
        <w:pStyle w:val="TableFigure"/>
      </w:pPr>
      <w:proofErr w:type="spellStart"/>
      <w:r w:rsidRPr="003F242C">
        <w:t>training_real_folder</w:t>
      </w:r>
      <w:proofErr w:type="spellEnd"/>
      <w:r w:rsidRPr="003F242C">
        <w:t xml:space="preserve"> = </w:t>
      </w:r>
      <w:proofErr w:type="spellStart"/>
      <w:r w:rsidRPr="003F242C">
        <w:t>r'C</w:t>
      </w:r>
      <w:proofErr w:type="spellEnd"/>
      <w:r w:rsidRPr="003F242C">
        <w:t>:\</w:t>
      </w:r>
      <w:proofErr w:type="spellStart"/>
      <w:r w:rsidRPr="003F242C">
        <w:t>training_real</w:t>
      </w:r>
      <w:proofErr w:type="spellEnd"/>
      <w:r w:rsidRPr="003F242C">
        <w:t>'</w:t>
      </w:r>
    </w:p>
    <w:p w14:paraId="475916D7" w14:textId="77777777" w:rsidR="003F242C" w:rsidRPr="003F242C" w:rsidRDefault="003F242C" w:rsidP="00D431E3">
      <w:pPr>
        <w:pStyle w:val="TableFigure"/>
      </w:pPr>
      <w:proofErr w:type="spellStart"/>
      <w:r w:rsidRPr="003F242C">
        <w:t>training_fake_folder</w:t>
      </w:r>
      <w:proofErr w:type="spellEnd"/>
      <w:r w:rsidRPr="003F242C">
        <w:t xml:space="preserve"> = </w:t>
      </w:r>
      <w:proofErr w:type="spellStart"/>
      <w:r w:rsidRPr="003F242C">
        <w:t>r'C</w:t>
      </w:r>
      <w:proofErr w:type="spellEnd"/>
      <w:r w:rsidRPr="003F242C">
        <w:t>:\</w:t>
      </w:r>
      <w:proofErr w:type="spellStart"/>
      <w:r w:rsidRPr="003F242C">
        <w:t>training_fake</w:t>
      </w:r>
      <w:proofErr w:type="spellEnd"/>
      <w:r w:rsidRPr="003F242C">
        <w:t>'</w:t>
      </w:r>
    </w:p>
    <w:p w14:paraId="3FCE1E08" w14:textId="77777777" w:rsidR="003F242C" w:rsidRPr="003F242C" w:rsidRDefault="003F242C" w:rsidP="00D431E3">
      <w:pPr>
        <w:pStyle w:val="TableFigure"/>
      </w:pPr>
    </w:p>
    <w:p w14:paraId="6162F045" w14:textId="77777777" w:rsidR="003F242C" w:rsidRPr="003F242C" w:rsidRDefault="003F242C" w:rsidP="00D431E3">
      <w:pPr>
        <w:pStyle w:val="TableFigure"/>
      </w:pPr>
      <w:r w:rsidRPr="003F242C">
        <w:t xml:space="preserve">def </w:t>
      </w:r>
      <w:proofErr w:type="spellStart"/>
      <w:r w:rsidRPr="003F242C">
        <w:t>load_images_from_folder</w:t>
      </w:r>
      <w:proofErr w:type="spellEnd"/>
      <w:r w:rsidRPr="003F242C">
        <w:t>(folder, label):</w:t>
      </w:r>
    </w:p>
    <w:p w14:paraId="2BA87F54" w14:textId="195AA916" w:rsidR="003F242C" w:rsidRPr="003F242C" w:rsidRDefault="003F242C" w:rsidP="00D431E3">
      <w:pPr>
        <w:pStyle w:val="TableFigure"/>
        <w:ind w:left="720"/>
      </w:pPr>
      <w:r w:rsidRPr="003F242C">
        <w:t>images = []</w:t>
      </w:r>
    </w:p>
    <w:p w14:paraId="7A298172" w14:textId="46155DF3" w:rsidR="003F242C" w:rsidRPr="003F242C" w:rsidRDefault="003F242C" w:rsidP="00D431E3">
      <w:pPr>
        <w:pStyle w:val="TableFigure"/>
        <w:ind w:left="720"/>
      </w:pPr>
      <w:r w:rsidRPr="003F242C">
        <w:t>labels = []</w:t>
      </w:r>
    </w:p>
    <w:p w14:paraId="2557DAA4" w14:textId="3CC20C84" w:rsidR="003F242C" w:rsidRPr="003F242C" w:rsidRDefault="003F242C" w:rsidP="00D431E3">
      <w:pPr>
        <w:pStyle w:val="TableFigure"/>
      </w:pPr>
      <w:r w:rsidRPr="003F242C">
        <w:t xml:space="preserve">for filename in </w:t>
      </w:r>
      <w:proofErr w:type="spellStart"/>
      <w:r w:rsidRPr="003F242C">
        <w:t>os.listdir</w:t>
      </w:r>
      <w:proofErr w:type="spellEnd"/>
      <w:r w:rsidRPr="003F242C">
        <w:t>(folder):</w:t>
      </w:r>
    </w:p>
    <w:p w14:paraId="366B9288" w14:textId="7B670A9A" w:rsidR="003F242C" w:rsidRPr="003F242C" w:rsidRDefault="003F242C" w:rsidP="00D431E3">
      <w:pPr>
        <w:pStyle w:val="TableFigure"/>
        <w:ind w:left="720"/>
      </w:pPr>
      <w:proofErr w:type="spellStart"/>
      <w:r w:rsidRPr="003F242C">
        <w:t>img_path</w:t>
      </w:r>
      <w:proofErr w:type="spellEnd"/>
      <w:r w:rsidRPr="003F242C">
        <w:t xml:space="preserve"> = </w:t>
      </w:r>
      <w:proofErr w:type="spellStart"/>
      <w:r w:rsidRPr="003F242C">
        <w:t>os.path.join</w:t>
      </w:r>
      <w:proofErr w:type="spellEnd"/>
      <w:r w:rsidRPr="003F242C">
        <w:t>(folder, filename)</w:t>
      </w:r>
    </w:p>
    <w:p w14:paraId="57E133C9" w14:textId="3B0EB04E" w:rsidR="003F242C" w:rsidRPr="003F242C" w:rsidRDefault="003F242C" w:rsidP="00D431E3">
      <w:pPr>
        <w:pStyle w:val="TableFigure"/>
      </w:pPr>
      <w:r w:rsidRPr="003F242C">
        <w:t xml:space="preserve">if </w:t>
      </w:r>
      <w:proofErr w:type="spellStart"/>
      <w:r w:rsidRPr="003F242C">
        <w:t>os.path.isfile</w:t>
      </w:r>
      <w:proofErr w:type="spellEnd"/>
      <w:r w:rsidRPr="003F242C">
        <w:t>(</w:t>
      </w:r>
      <w:proofErr w:type="spellStart"/>
      <w:r w:rsidRPr="003F242C">
        <w:t>img_path</w:t>
      </w:r>
      <w:proofErr w:type="spellEnd"/>
      <w:r w:rsidRPr="003F242C">
        <w:t>):  #check the file name</w:t>
      </w:r>
    </w:p>
    <w:p w14:paraId="758C91B0" w14:textId="77777777" w:rsidR="003F242C" w:rsidRPr="003F242C" w:rsidRDefault="003F242C" w:rsidP="003F242C">
      <w:pPr>
        <w:pStyle w:val="TableFigure"/>
      </w:pPr>
    </w:p>
    <w:p w14:paraId="2CBE0DD1" w14:textId="77777777" w:rsidR="003F242C" w:rsidRPr="003F242C" w:rsidRDefault="00636143" w:rsidP="003F242C">
      <w:pPr>
        <w:pStyle w:val="TableFigure"/>
      </w:pPr>
      <w:r>
        <w:rPr>
          <w:noProof/>
        </w:rPr>
        <w:pict w14:anchorId="6AFD8119">
          <v:rect id="_x0000_i1040" alt="" style="width:468pt;height:.05pt;mso-width-percent:0;mso-height-percent:0;mso-width-percent:0;mso-height-percent:0" o:hralign="center" o:hrstd="t" o:hr="t" fillcolor="#a0a0a0" stroked="f"/>
        </w:pict>
      </w:r>
    </w:p>
    <w:p w14:paraId="1224CE97" w14:textId="77777777" w:rsidR="003F242C" w:rsidRPr="003F242C" w:rsidRDefault="003F242C" w:rsidP="00D431E3">
      <w:pPr>
        <w:pStyle w:val="TableFigure"/>
      </w:pPr>
      <w:proofErr w:type="spellStart"/>
      <w:r w:rsidRPr="003F242C">
        <w:rPr>
          <w:i/>
          <w:iCs/>
        </w:rPr>
        <w:t>training_real_folder</w:t>
      </w:r>
      <w:proofErr w:type="spellEnd"/>
      <w:r w:rsidRPr="003F242C">
        <w:t xml:space="preserve"> = this file name inside of my C drive </w:t>
      </w:r>
    </w:p>
    <w:p w14:paraId="29162B28" w14:textId="77777777" w:rsidR="003F242C" w:rsidRPr="003F242C" w:rsidRDefault="003F242C" w:rsidP="00D431E3">
      <w:pPr>
        <w:pStyle w:val="TableFigure"/>
      </w:pPr>
      <w:proofErr w:type="spellStart"/>
      <w:r w:rsidRPr="003F242C">
        <w:rPr>
          <w:i/>
          <w:iCs/>
        </w:rPr>
        <w:lastRenderedPageBreak/>
        <w:t>r’C</w:t>
      </w:r>
      <w:proofErr w:type="spellEnd"/>
      <w:r w:rsidRPr="003F242C">
        <w:rPr>
          <w:i/>
          <w:iCs/>
        </w:rPr>
        <w:t>:\</w:t>
      </w:r>
      <w:proofErr w:type="spellStart"/>
      <w:r w:rsidRPr="003F242C">
        <w:rPr>
          <w:i/>
          <w:iCs/>
        </w:rPr>
        <w:t>training_real</w:t>
      </w:r>
      <w:proofErr w:type="spellEnd"/>
      <w:r w:rsidRPr="003F242C">
        <w:rPr>
          <w:i/>
          <w:iCs/>
        </w:rPr>
        <w:t xml:space="preserve">’ </w:t>
      </w:r>
      <w:r w:rsidRPr="003F242C">
        <w:t>is the C file path of the folder inside of my C drive</w:t>
      </w:r>
    </w:p>
    <w:p w14:paraId="52826F21" w14:textId="77777777" w:rsidR="003F242C" w:rsidRPr="003F242C" w:rsidRDefault="003F242C" w:rsidP="00D431E3">
      <w:pPr>
        <w:pStyle w:val="TableFigure"/>
      </w:pPr>
      <w:proofErr w:type="spellStart"/>
      <w:r w:rsidRPr="003F242C">
        <w:rPr>
          <w:i/>
          <w:iCs/>
        </w:rPr>
        <w:t>training_fake_folder</w:t>
      </w:r>
      <w:proofErr w:type="spellEnd"/>
      <w:r w:rsidRPr="003F242C">
        <w:rPr>
          <w:i/>
          <w:iCs/>
        </w:rPr>
        <w:t xml:space="preserve"> </w:t>
      </w:r>
      <w:r w:rsidRPr="003F242C">
        <w:t>= this file name inside of my C drive </w:t>
      </w:r>
    </w:p>
    <w:p w14:paraId="70EE1768" w14:textId="77777777" w:rsidR="003F242C" w:rsidRPr="003F242C" w:rsidRDefault="003F242C" w:rsidP="00D431E3">
      <w:pPr>
        <w:pStyle w:val="TableFigure"/>
      </w:pPr>
      <w:proofErr w:type="spellStart"/>
      <w:r w:rsidRPr="003F242C">
        <w:rPr>
          <w:i/>
          <w:iCs/>
        </w:rPr>
        <w:t>r’C</w:t>
      </w:r>
      <w:proofErr w:type="spellEnd"/>
      <w:r w:rsidRPr="003F242C">
        <w:rPr>
          <w:i/>
          <w:iCs/>
        </w:rPr>
        <w:t>:\</w:t>
      </w:r>
      <w:proofErr w:type="spellStart"/>
      <w:r w:rsidRPr="003F242C">
        <w:rPr>
          <w:i/>
          <w:iCs/>
        </w:rPr>
        <w:t>training_fake</w:t>
      </w:r>
      <w:proofErr w:type="spellEnd"/>
      <w:r w:rsidRPr="003F242C">
        <w:rPr>
          <w:i/>
          <w:iCs/>
        </w:rPr>
        <w:t>’</w:t>
      </w:r>
      <w:r w:rsidRPr="003F242C">
        <w:t xml:space="preserve"> is the C file path inside of my C drive</w:t>
      </w:r>
    </w:p>
    <w:p w14:paraId="7904E97D" w14:textId="77777777" w:rsidR="003F242C" w:rsidRPr="003F242C" w:rsidRDefault="003F242C" w:rsidP="00D431E3">
      <w:pPr>
        <w:pStyle w:val="TableFigure"/>
      </w:pPr>
      <w:r w:rsidRPr="003F242C">
        <w:rPr>
          <w:i/>
          <w:iCs/>
        </w:rPr>
        <w:t xml:space="preserve">Def load </w:t>
      </w:r>
      <w:proofErr w:type="spellStart"/>
      <w:r w:rsidRPr="003F242C">
        <w:rPr>
          <w:i/>
          <w:iCs/>
        </w:rPr>
        <w:t>images_from</w:t>
      </w:r>
      <w:proofErr w:type="spellEnd"/>
      <w:r w:rsidRPr="003F242C">
        <w:rPr>
          <w:i/>
          <w:iCs/>
        </w:rPr>
        <w:t>_ folder(folder, label):</w:t>
      </w:r>
      <w:r w:rsidRPr="003F242C">
        <w:t xml:space="preserve"> is the load images function to load the images from selected folder </w:t>
      </w:r>
    </w:p>
    <w:p w14:paraId="4C7E523A" w14:textId="77777777" w:rsidR="003F242C" w:rsidRPr="003F242C" w:rsidRDefault="003F242C" w:rsidP="00D431E3">
      <w:pPr>
        <w:pStyle w:val="TableFigure"/>
      </w:pPr>
      <w:r w:rsidRPr="003F242C">
        <w:rPr>
          <w:i/>
          <w:iCs/>
        </w:rPr>
        <w:t>Images[] and labels[]</w:t>
      </w:r>
      <w:r w:rsidRPr="003F242C">
        <w:t xml:space="preserve"> is the selected image and labels of the folder</w:t>
      </w:r>
    </w:p>
    <w:p w14:paraId="2525519D" w14:textId="77777777" w:rsidR="003F242C" w:rsidRPr="003F242C" w:rsidRDefault="003F242C" w:rsidP="00D431E3">
      <w:pPr>
        <w:pStyle w:val="TableFigure"/>
      </w:pPr>
      <w:r w:rsidRPr="003F242C">
        <w:rPr>
          <w:i/>
          <w:iCs/>
        </w:rPr>
        <w:t xml:space="preserve">For filename in </w:t>
      </w:r>
      <w:proofErr w:type="spellStart"/>
      <w:r w:rsidRPr="003F242C">
        <w:rPr>
          <w:i/>
          <w:iCs/>
        </w:rPr>
        <w:t>os.listdr</w:t>
      </w:r>
      <w:proofErr w:type="spellEnd"/>
      <w:r w:rsidRPr="003F242C">
        <w:rPr>
          <w:i/>
          <w:iCs/>
        </w:rPr>
        <w:t>(folder):</w:t>
      </w:r>
    </w:p>
    <w:p w14:paraId="23B8C602" w14:textId="77777777" w:rsidR="003F242C" w:rsidRPr="003F242C" w:rsidRDefault="003F242C" w:rsidP="00D431E3">
      <w:pPr>
        <w:pStyle w:val="TableFigure"/>
      </w:pPr>
      <w:proofErr w:type="spellStart"/>
      <w:r w:rsidRPr="003F242C">
        <w:rPr>
          <w:i/>
          <w:iCs/>
        </w:rPr>
        <w:t>Img_path</w:t>
      </w:r>
      <w:proofErr w:type="spellEnd"/>
      <w:r w:rsidRPr="003F242C">
        <w:rPr>
          <w:i/>
          <w:iCs/>
        </w:rPr>
        <w:t xml:space="preserve"> = </w:t>
      </w:r>
      <w:proofErr w:type="spellStart"/>
      <w:r w:rsidRPr="003F242C">
        <w:rPr>
          <w:i/>
          <w:iCs/>
        </w:rPr>
        <w:t>os.path.join</w:t>
      </w:r>
      <w:proofErr w:type="spellEnd"/>
      <w:r w:rsidRPr="003F242C">
        <w:rPr>
          <w:i/>
          <w:iCs/>
        </w:rPr>
        <w:t>(folder, filename)</w:t>
      </w:r>
    </w:p>
    <w:p w14:paraId="029109A1" w14:textId="77777777" w:rsidR="003F242C" w:rsidRPr="003F242C" w:rsidRDefault="003F242C" w:rsidP="00D431E3">
      <w:pPr>
        <w:pStyle w:val="TableFigure"/>
      </w:pPr>
      <w:r w:rsidRPr="003F242C">
        <w:rPr>
          <w:i/>
          <w:iCs/>
        </w:rPr>
        <w:t xml:space="preserve">If </w:t>
      </w:r>
      <w:proofErr w:type="spellStart"/>
      <w:r w:rsidRPr="003F242C">
        <w:rPr>
          <w:i/>
          <w:iCs/>
        </w:rPr>
        <w:t>os.path.isfile</w:t>
      </w:r>
      <w:proofErr w:type="spellEnd"/>
      <w:r w:rsidRPr="003F242C">
        <w:rPr>
          <w:i/>
          <w:iCs/>
        </w:rPr>
        <w:t>(</w:t>
      </w:r>
      <w:proofErr w:type="spellStart"/>
      <w:r w:rsidRPr="003F242C">
        <w:rPr>
          <w:i/>
          <w:iCs/>
        </w:rPr>
        <w:t>imag_path</w:t>
      </w:r>
      <w:proofErr w:type="spellEnd"/>
      <w:r w:rsidRPr="003F242C">
        <w:rPr>
          <w:i/>
          <w:iCs/>
        </w:rPr>
        <w:t>):</w:t>
      </w:r>
      <w:r w:rsidRPr="003F242C">
        <w:t xml:space="preserve"> is the function to check the file name of each folder </w:t>
      </w:r>
    </w:p>
    <w:p w14:paraId="112B233B" w14:textId="77777777" w:rsidR="003F242C" w:rsidRPr="003F242C" w:rsidRDefault="00636143" w:rsidP="003F242C">
      <w:pPr>
        <w:pStyle w:val="TableFigure"/>
      </w:pPr>
      <w:r>
        <w:rPr>
          <w:noProof/>
        </w:rPr>
        <w:pict w14:anchorId="1A4E8403">
          <v:rect id="_x0000_i1039" alt="" style="width:468pt;height:.05pt;mso-width-percent:0;mso-height-percent:0;mso-width-percent:0;mso-height-percent:0" o:hralign="center" o:hrstd="t" o:hr="t" fillcolor="#a0a0a0" stroked="f"/>
        </w:pict>
      </w:r>
    </w:p>
    <w:p w14:paraId="3EF35BB0" w14:textId="77777777" w:rsidR="003F242C" w:rsidRPr="003F242C" w:rsidRDefault="003F242C" w:rsidP="00D431E3">
      <w:pPr>
        <w:pStyle w:val="TableFigure"/>
        <w:ind w:left="360"/>
      </w:pPr>
      <w:proofErr w:type="spellStart"/>
      <w:r w:rsidRPr="003F242C">
        <w:t>img</w:t>
      </w:r>
      <w:proofErr w:type="spellEnd"/>
      <w:r w:rsidRPr="003F242C">
        <w:t xml:space="preserve"> = cv2.imread(</w:t>
      </w:r>
      <w:proofErr w:type="spellStart"/>
      <w:r w:rsidRPr="003F242C">
        <w:t>img_path</w:t>
      </w:r>
      <w:proofErr w:type="spellEnd"/>
      <w:r w:rsidRPr="003F242C">
        <w:t>, cv2.IMREAD_GRAYSCALE)</w:t>
      </w:r>
    </w:p>
    <w:p w14:paraId="191143D5" w14:textId="3A8D371F" w:rsidR="003F242C" w:rsidRPr="003F242C" w:rsidRDefault="003F242C" w:rsidP="00D431E3">
      <w:pPr>
        <w:pStyle w:val="TableFigure"/>
        <w:ind w:left="1080"/>
      </w:pPr>
      <w:proofErr w:type="spellStart"/>
      <w:r w:rsidRPr="003F242C">
        <w:t>img</w:t>
      </w:r>
      <w:proofErr w:type="spellEnd"/>
      <w:r w:rsidRPr="003F242C">
        <w:t xml:space="preserve"> = cv2.resize(</w:t>
      </w:r>
      <w:proofErr w:type="spellStart"/>
      <w:r w:rsidRPr="003F242C">
        <w:t>img</w:t>
      </w:r>
      <w:proofErr w:type="spellEnd"/>
      <w:r w:rsidRPr="003F242C">
        <w:t xml:space="preserve">, (64, 64))  #the photo </w:t>
      </w:r>
      <w:proofErr w:type="gramStart"/>
      <w:r w:rsidRPr="003F242C">
        <w:t>resize</w:t>
      </w:r>
      <w:proofErr w:type="gramEnd"/>
    </w:p>
    <w:p w14:paraId="46641480" w14:textId="56886CC3" w:rsidR="003F242C" w:rsidRPr="003F242C" w:rsidRDefault="003F242C" w:rsidP="00D431E3">
      <w:pPr>
        <w:pStyle w:val="TableFigure"/>
        <w:ind w:left="1080"/>
      </w:pPr>
      <w:r w:rsidRPr="003F242C">
        <w:t xml:space="preserve">if </w:t>
      </w:r>
      <w:proofErr w:type="spellStart"/>
      <w:r w:rsidRPr="003F242C">
        <w:t>img</w:t>
      </w:r>
      <w:proofErr w:type="spellEnd"/>
      <w:r w:rsidRPr="003F242C">
        <w:t xml:space="preserve"> is not None:</w:t>
      </w:r>
    </w:p>
    <w:p w14:paraId="08734F57" w14:textId="4AC16023" w:rsidR="003F242C" w:rsidRPr="003F242C" w:rsidRDefault="003F242C" w:rsidP="00D431E3">
      <w:pPr>
        <w:pStyle w:val="TableFigure"/>
        <w:ind w:left="1800"/>
      </w:pPr>
      <w:proofErr w:type="spellStart"/>
      <w:r w:rsidRPr="003F242C">
        <w:t>images.append</w:t>
      </w:r>
      <w:proofErr w:type="spellEnd"/>
      <w:r w:rsidRPr="003F242C">
        <w:t>(</w:t>
      </w:r>
      <w:proofErr w:type="spellStart"/>
      <w:r w:rsidRPr="003F242C">
        <w:t>img.flatten</w:t>
      </w:r>
      <w:proofErr w:type="spellEnd"/>
      <w:r w:rsidRPr="003F242C">
        <w:t>())</w:t>
      </w:r>
    </w:p>
    <w:p w14:paraId="4AB7721B" w14:textId="7791FCBF" w:rsidR="003F242C" w:rsidRPr="003F242C" w:rsidRDefault="003F242C" w:rsidP="00D431E3">
      <w:pPr>
        <w:pStyle w:val="TableFigure"/>
        <w:ind w:left="1800"/>
      </w:pPr>
      <w:proofErr w:type="spellStart"/>
      <w:r w:rsidRPr="003F242C">
        <w:t>labels.append</w:t>
      </w:r>
      <w:proofErr w:type="spellEnd"/>
      <w:r w:rsidRPr="003F242C">
        <w:t>(label)</w:t>
      </w:r>
    </w:p>
    <w:p w14:paraId="7AA143CE" w14:textId="369A2A04" w:rsidR="003F242C" w:rsidRPr="003F242C" w:rsidRDefault="003F242C" w:rsidP="00D431E3">
      <w:pPr>
        <w:pStyle w:val="TableFigure"/>
        <w:ind w:left="360"/>
      </w:pPr>
      <w:r w:rsidRPr="003F242C">
        <w:t>return images, labels</w:t>
      </w:r>
    </w:p>
    <w:p w14:paraId="17B3396A" w14:textId="77777777" w:rsidR="003F242C" w:rsidRPr="003F242C" w:rsidRDefault="00636143" w:rsidP="00D431E3">
      <w:pPr>
        <w:pStyle w:val="TableFigure"/>
        <w:ind w:left="360"/>
      </w:pPr>
      <w:r>
        <w:rPr>
          <w:noProof/>
        </w:rPr>
        <w:pict w14:anchorId="512B182B">
          <v:rect id="_x0000_i1038" alt="" style="width:416.25pt;height:.05pt;mso-width-percent:0;mso-height-percent:0;mso-width-percent:0;mso-height-percent:0" o:hrpct="925" o:hralign="center" o:hrstd="t" o:hr="t" fillcolor="#a0a0a0" stroked="f"/>
        </w:pict>
      </w:r>
    </w:p>
    <w:p w14:paraId="51AE497C" w14:textId="77777777" w:rsidR="003F242C" w:rsidRPr="003F242C" w:rsidRDefault="003F242C" w:rsidP="00D431E3">
      <w:pPr>
        <w:pStyle w:val="TableFigure"/>
        <w:ind w:left="360"/>
      </w:pPr>
      <w:proofErr w:type="spellStart"/>
      <w:r w:rsidRPr="003F242C">
        <w:rPr>
          <w:i/>
          <w:iCs/>
        </w:rPr>
        <w:t>Img</w:t>
      </w:r>
      <w:proofErr w:type="spellEnd"/>
      <w:r w:rsidRPr="003F242C">
        <w:rPr>
          <w:i/>
          <w:iCs/>
        </w:rPr>
        <w:t xml:space="preserve"> = cv2.imread(</w:t>
      </w:r>
      <w:proofErr w:type="spellStart"/>
      <w:r w:rsidRPr="003F242C">
        <w:rPr>
          <w:i/>
          <w:iCs/>
        </w:rPr>
        <w:t>img_path</w:t>
      </w:r>
      <w:proofErr w:type="spellEnd"/>
      <w:r w:rsidRPr="003F242C">
        <w:rPr>
          <w:i/>
          <w:iCs/>
        </w:rPr>
        <w:t>, cv2.IMREAD_GRADSCALE)</w:t>
      </w:r>
    </w:p>
    <w:p w14:paraId="2645F9CF" w14:textId="77777777" w:rsidR="003F242C" w:rsidRPr="003F242C" w:rsidRDefault="003F242C" w:rsidP="00D431E3">
      <w:pPr>
        <w:pStyle w:val="TableFigure"/>
        <w:ind w:left="360"/>
      </w:pPr>
      <w:proofErr w:type="spellStart"/>
      <w:r w:rsidRPr="003F242C">
        <w:rPr>
          <w:i/>
          <w:iCs/>
        </w:rPr>
        <w:t>Img</w:t>
      </w:r>
      <w:proofErr w:type="spellEnd"/>
      <w:r w:rsidRPr="003F242C">
        <w:rPr>
          <w:i/>
          <w:iCs/>
        </w:rPr>
        <w:t xml:space="preserve"> = cv2.resize(</w:t>
      </w:r>
      <w:proofErr w:type="spellStart"/>
      <w:r w:rsidRPr="003F242C">
        <w:rPr>
          <w:i/>
          <w:iCs/>
        </w:rPr>
        <w:t>img</w:t>
      </w:r>
      <w:proofErr w:type="spellEnd"/>
      <w:r w:rsidRPr="003F242C">
        <w:rPr>
          <w:i/>
          <w:iCs/>
        </w:rPr>
        <w:t>, (64, 64)</w:t>
      </w:r>
      <w:r w:rsidRPr="003F242C">
        <w:t>)</w:t>
      </w:r>
    </w:p>
    <w:p w14:paraId="658D32EB" w14:textId="77777777" w:rsidR="003F242C" w:rsidRPr="003F242C" w:rsidRDefault="003F242C" w:rsidP="00D431E3">
      <w:pPr>
        <w:pStyle w:val="TableFigure"/>
        <w:ind w:left="360"/>
      </w:pPr>
      <w:r w:rsidRPr="003F242C">
        <w:rPr>
          <w:i/>
          <w:iCs/>
        </w:rPr>
        <w:t>If image is not None:</w:t>
      </w:r>
    </w:p>
    <w:p w14:paraId="74E74E77" w14:textId="77777777" w:rsidR="003F242C" w:rsidRPr="003F242C" w:rsidRDefault="003F242C" w:rsidP="00D431E3">
      <w:pPr>
        <w:pStyle w:val="TableFigure"/>
        <w:ind w:left="360"/>
      </w:pPr>
      <w:r w:rsidRPr="003F242C">
        <w:rPr>
          <w:i/>
          <w:iCs/>
        </w:rPr>
        <w:t>images .append(</w:t>
      </w:r>
      <w:proofErr w:type="spellStart"/>
      <w:r w:rsidRPr="003F242C">
        <w:rPr>
          <w:i/>
          <w:iCs/>
        </w:rPr>
        <w:t>img.flatten</w:t>
      </w:r>
      <w:proofErr w:type="spellEnd"/>
      <w:r w:rsidRPr="003F242C">
        <w:rPr>
          <w:i/>
          <w:iCs/>
        </w:rPr>
        <w:t>())</w:t>
      </w:r>
    </w:p>
    <w:p w14:paraId="68BA170D" w14:textId="77777777" w:rsidR="003F242C" w:rsidRPr="003F242C" w:rsidRDefault="003F242C" w:rsidP="00D431E3">
      <w:pPr>
        <w:pStyle w:val="TableFigure"/>
        <w:ind w:left="360"/>
      </w:pPr>
      <w:proofErr w:type="spellStart"/>
      <w:r w:rsidRPr="003F242C">
        <w:rPr>
          <w:i/>
          <w:iCs/>
        </w:rPr>
        <w:t>labels.append</w:t>
      </w:r>
      <w:proofErr w:type="spellEnd"/>
      <w:r w:rsidRPr="003F242C">
        <w:rPr>
          <w:i/>
          <w:iCs/>
        </w:rPr>
        <w:t>(label)</w:t>
      </w:r>
    </w:p>
    <w:p w14:paraId="4613363F" w14:textId="77777777" w:rsidR="003F242C" w:rsidRPr="003F242C" w:rsidRDefault="003F242C" w:rsidP="00D431E3">
      <w:pPr>
        <w:pStyle w:val="TableFigure"/>
        <w:ind w:left="360"/>
      </w:pPr>
      <w:r w:rsidRPr="003F242C">
        <w:rPr>
          <w:i/>
          <w:iCs/>
        </w:rPr>
        <w:t>Return images, labels </w:t>
      </w:r>
    </w:p>
    <w:p w14:paraId="6A14F7A2" w14:textId="77777777" w:rsidR="003F242C" w:rsidRPr="003F242C" w:rsidRDefault="003F242C" w:rsidP="003F242C">
      <w:pPr>
        <w:pStyle w:val="TableFigure"/>
      </w:pPr>
      <w:r w:rsidRPr="003F242C">
        <w:lastRenderedPageBreak/>
        <w:t>This is the function to resize the images</w:t>
      </w:r>
    </w:p>
    <w:p w14:paraId="416CFF82" w14:textId="77777777" w:rsidR="003F242C" w:rsidRPr="003F242C" w:rsidRDefault="00636143" w:rsidP="003F242C">
      <w:pPr>
        <w:pStyle w:val="TableFigure"/>
      </w:pPr>
      <w:r>
        <w:rPr>
          <w:noProof/>
        </w:rPr>
        <w:pict w14:anchorId="7D4B027C">
          <v:rect id="_x0000_i1037" alt="" style="width:468pt;height:.05pt;mso-width-percent:0;mso-height-percent:0;mso-width-percent:0;mso-height-percent:0" o:hralign="center" o:hrstd="t" o:hr="t" fillcolor="#a0a0a0" stroked="f"/>
        </w:pict>
      </w:r>
    </w:p>
    <w:p w14:paraId="0D92E929" w14:textId="77777777" w:rsidR="003F242C" w:rsidRPr="003F242C" w:rsidRDefault="003F242C" w:rsidP="003F242C">
      <w:pPr>
        <w:pStyle w:val="TableFigure"/>
      </w:pPr>
      <w:r w:rsidRPr="003F242C">
        <w:t>#Loading the images</w:t>
      </w:r>
    </w:p>
    <w:p w14:paraId="58076F95" w14:textId="77777777" w:rsidR="003F242C" w:rsidRPr="003F242C" w:rsidRDefault="003F242C" w:rsidP="00D431E3">
      <w:pPr>
        <w:pStyle w:val="TableFigure"/>
        <w:ind w:left="360"/>
      </w:pPr>
      <w:proofErr w:type="spellStart"/>
      <w:r w:rsidRPr="003F242C">
        <w:t>training_real</w:t>
      </w:r>
      <w:proofErr w:type="spellEnd"/>
      <w:r w:rsidRPr="003F242C">
        <w:t xml:space="preserve">, </w:t>
      </w:r>
      <w:proofErr w:type="spellStart"/>
      <w:r w:rsidRPr="003F242C">
        <w:t>real_labels</w:t>
      </w:r>
      <w:proofErr w:type="spellEnd"/>
      <w:r w:rsidRPr="003F242C">
        <w:t xml:space="preserve"> = </w:t>
      </w:r>
      <w:proofErr w:type="spellStart"/>
      <w:r w:rsidRPr="003F242C">
        <w:t>load_images_from_folder</w:t>
      </w:r>
      <w:proofErr w:type="spellEnd"/>
      <w:r w:rsidRPr="003F242C">
        <w:t>(</w:t>
      </w:r>
      <w:proofErr w:type="spellStart"/>
      <w:r w:rsidRPr="003F242C">
        <w:t>training_real_folder</w:t>
      </w:r>
      <w:proofErr w:type="spellEnd"/>
      <w:r w:rsidRPr="003F242C">
        <w:t>, 1)</w:t>
      </w:r>
    </w:p>
    <w:p w14:paraId="30508EFB" w14:textId="77777777" w:rsidR="003F242C" w:rsidRPr="003F242C" w:rsidRDefault="003F242C" w:rsidP="00D431E3">
      <w:pPr>
        <w:pStyle w:val="TableFigure"/>
        <w:ind w:left="360"/>
      </w:pPr>
      <w:proofErr w:type="spellStart"/>
      <w:r w:rsidRPr="003F242C">
        <w:t>training_fake</w:t>
      </w:r>
      <w:proofErr w:type="spellEnd"/>
      <w:r w:rsidRPr="003F242C">
        <w:t xml:space="preserve">, </w:t>
      </w:r>
      <w:proofErr w:type="spellStart"/>
      <w:r w:rsidRPr="003F242C">
        <w:t>fake_labels</w:t>
      </w:r>
      <w:proofErr w:type="spellEnd"/>
      <w:r w:rsidRPr="003F242C">
        <w:t xml:space="preserve"> = </w:t>
      </w:r>
      <w:proofErr w:type="spellStart"/>
      <w:r w:rsidRPr="003F242C">
        <w:t>load_images_from_folder</w:t>
      </w:r>
      <w:proofErr w:type="spellEnd"/>
      <w:r w:rsidRPr="003F242C">
        <w:t>(</w:t>
      </w:r>
      <w:proofErr w:type="spellStart"/>
      <w:r w:rsidRPr="003F242C">
        <w:t>training_fake_folder</w:t>
      </w:r>
      <w:proofErr w:type="spellEnd"/>
      <w:r w:rsidRPr="003F242C">
        <w:t>, 0)</w:t>
      </w:r>
    </w:p>
    <w:p w14:paraId="1D8A0396" w14:textId="77777777" w:rsidR="003F242C" w:rsidRPr="003F242C" w:rsidRDefault="00636143" w:rsidP="00D431E3">
      <w:pPr>
        <w:pStyle w:val="TableFigure"/>
        <w:ind w:left="360"/>
      </w:pPr>
      <w:r>
        <w:rPr>
          <w:noProof/>
        </w:rPr>
        <w:pict w14:anchorId="41AB3938">
          <v:rect id="_x0000_i1036" alt="" style="width:416.25pt;height:.05pt;mso-width-percent:0;mso-height-percent:0;mso-width-percent:0;mso-height-percent:0" o:hrpct="925" o:hralign="center" o:hrstd="t" o:hr="t" fillcolor="#a0a0a0" stroked="f"/>
        </w:pict>
      </w:r>
    </w:p>
    <w:p w14:paraId="52B84125" w14:textId="77777777" w:rsidR="003F242C" w:rsidRPr="003F242C" w:rsidRDefault="003F242C" w:rsidP="00D431E3">
      <w:pPr>
        <w:pStyle w:val="TableFigure"/>
        <w:ind w:left="360"/>
      </w:pPr>
      <w:r w:rsidRPr="003F242C">
        <w:t>This is the function to load the images from each folder (real and fake)</w:t>
      </w:r>
    </w:p>
    <w:p w14:paraId="01A8165E" w14:textId="77777777" w:rsidR="003F242C" w:rsidRPr="003F242C" w:rsidRDefault="00636143" w:rsidP="00D431E3">
      <w:pPr>
        <w:pStyle w:val="TableFigure"/>
        <w:ind w:left="360"/>
      </w:pPr>
      <w:r>
        <w:rPr>
          <w:noProof/>
        </w:rPr>
        <w:pict w14:anchorId="60BF0204">
          <v:rect id="_x0000_i1035" alt="" style="width:416.25pt;height:.05pt;mso-width-percent:0;mso-height-percent:0;mso-width-percent:0;mso-height-percent:0" o:hrpct="925" o:hralign="center" o:hrstd="t" o:hr="t" fillcolor="#a0a0a0" stroked="f"/>
        </w:pict>
      </w:r>
    </w:p>
    <w:p w14:paraId="286EB32C" w14:textId="77777777" w:rsidR="003F242C" w:rsidRPr="003F242C" w:rsidRDefault="003F242C" w:rsidP="00D431E3">
      <w:pPr>
        <w:pStyle w:val="TableFigure"/>
        <w:ind w:left="360"/>
      </w:pPr>
      <w:r w:rsidRPr="003F242C">
        <w:t>#Combing both images together</w:t>
      </w:r>
    </w:p>
    <w:p w14:paraId="39DC5A1B" w14:textId="77777777" w:rsidR="003F242C" w:rsidRPr="003F242C" w:rsidRDefault="003F242C" w:rsidP="00D431E3">
      <w:pPr>
        <w:pStyle w:val="TableFigure"/>
        <w:ind w:left="360"/>
      </w:pPr>
      <w:r w:rsidRPr="003F242C">
        <w:t xml:space="preserve">X = </w:t>
      </w:r>
      <w:proofErr w:type="spellStart"/>
      <w:r w:rsidRPr="003F242C">
        <w:t>np.array</w:t>
      </w:r>
      <w:proofErr w:type="spellEnd"/>
      <w:r w:rsidRPr="003F242C">
        <w:t>(</w:t>
      </w:r>
      <w:proofErr w:type="spellStart"/>
      <w:r w:rsidRPr="003F242C">
        <w:t>training_real</w:t>
      </w:r>
      <w:proofErr w:type="spellEnd"/>
      <w:r w:rsidRPr="003F242C">
        <w:t xml:space="preserve"> + </w:t>
      </w:r>
      <w:proofErr w:type="spellStart"/>
      <w:r w:rsidRPr="003F242C">
        <w:t>training_fake</w:t>
      </w:r>
      <w:proofErr w:type="spellEnd"/>
      <w:r w:rsidRPr="003F242C">
        <w:t>)</w:t>
      </w:r>
    </w:p>
    <w:p w14:paraId="557988D9" w14:textId="77777777" w:rsidR="003F242C" w:rsidRPr="003F242C" w:rsidRDefault="003F242C" w:rsidP="00D431E3">
      <w:pPr>
        <w:pStyle w:val="TableFigure"/>
        <w:ind w:left="360"/>
      </w:pPr>
      <w:r w:rsidRPr="003F242C">
        <w:t xml:space="preserve">y = </w:t>
      </w:r>
      <w:proofErr w:type="spellStart"/>
      <w:r w:rsidRPr="003F242C">
        <w:t>np.array</w:t>
      </w:r>
      <w:proofErr w:type="spellEnd"/>
      <w:r w:rsidRPr="003F242C">
        <w:t>(</w:t>
      </w:r>
      <w:proofErr w:type="spellStart"/>
      <w:r w:rsidRPr="003F242C">
        <w:t>real_labels</w:t>
      </w:r>
      <w:proofErr w:type="spellEnd"/>
      <w:r w:rsidRPr="003F242C">
        <w:t xml:space="preserve"> + </w:t>
      </w:r>
      <w:proofErr w:type="spellStart"/>
      <w:r w:rsidRPr="003F242C">
        <w:t>fake_labels</w:t>
      </w:r>
      <w:proofErr w:type="spellEnd"/>
      <w:r w:rsidRPr="003F242C">
        <w:t>)</w:t>
      </w:r>
    </w:p>
    <w:p w14:paraId="3283D67B" w14:textId="77777777" w:rsidR="003F242C" w:rsidRPr="003F242C" w:rsidRDefault="003F242C" w:rsidP="00D431E3">
      <w:pPr>
        <w:pStyle w:val="TableFigure"/>
      </w:pPr>
    </w:p>
    <w:p w14:paraId="06C80ADF" w14:textId="77777777" w:rsidR="003F242C" w:rsidRPr="003F242C" w:rsidRDefault="003F242C" w:rsidP="00D431E3">
      <w:pPr>
        <w:pStyle w:val="TableFigure"/>
        <w:ind w:left="360"/>
      </w:pPr>
      <w:r w:rsidRPr="003F242C">
        <w:t>#Split into training and testing sets</w:t>
      </w:r>
    </w:p>
    <w:p w14:paraId="4355CCDA" w14:textId="77777777" w:rsidR="003F242C" w:rsidRPr="003F242C" w:rsidRDefault="003F242C" w:rsidP="00D431E3">
      <w:pPr>
        <w:pStyle w:val="TableFigure"/>
        <w:ind w:left="360"/>
      </w:pPr>
      <w:r w:rsidRPr="003F242C">
        <w:t xml:space="preserve">X_train, </w:t>
      </w:r>
      <w:proofErr w:type="spellStart"/>
      <w:r w:rsidRPr="003F242C">
        <w:t>X_test</w:t>
      </w:r>
      <w:proofErr w:type="spellEnd"/>
      <w:r w:rsidRPr="003F242C">
        <w:t xml:space="preserve">, </w:t>
      </w:r>
      <w:proofErr w:type="spellStart"/>
      <w:r w:rsidRPr="003F242C">
        <w:t>y_train</w:t>
      </w:r>
      <w:proofErr w:type="spellEnd"/>
      <w:r w:rsidRPr="003F242C">
        <w:t xml:space="preserve">, </w:t>
      </w:r>
      <w:proofErr w:type="spellStart"/>
      <w:r w:rsidRPr="003F242C">
        <w:t>y_test</w:t>
      </w:r>
      <w:proofErr w:type="spellEnd"/>
      <w:r w:rsidRPr="003F242C">
        <w:t xml:space="preserve"> = </w:t>
      </w:r>
      <w:proofErr w:type="spellStart"/>
      <w:r w:rsidRPr="003F242C">
        <w:t>train_test_split</w:t>
      </w:r>
      <w:proofErr w:type="spellEnd"/>
      <w:r w:rsidRPr="003F242C">
        <w:t xml:space="preserve">(X, y, </w:t>
      </w:r>
      <w:proofErr w:type="spellStart"/>
      <w:r w:rsidRPr="003F242C">
        <w:t>test_size</w:t>
      </w:r>
      <w:proofErr w:type="spellEnd"/>
      <w:r w:rsidRPr="003F242C">
        <w:t xml:space="preserve">=0.2, </w:t>
      </w:r>
      <w:proofErr w:type="spellStart"/>
      <w:r w:rsidRPr="003F242C">
        <w:t>random_state</w:t>
      </w:r>
      <w:proofErr w:type="spellEnd"/>
      <w:r w:rsidRPr="003F242C">
        <w:t>=42)</w:t>
      </w:r>
    </w:p>
    <w:p w14:paraId="4DA097BE" w14:textId="77777777" w:rsidR="003F242C" w:rsidRPr="003F242C" w:rsidRDefault="00636143" w:rsidP="003F242C">
      <w:pPr>
        <w:pStyle w:val="TableFigure"/>
      </w:pPr>
      <w:r>
        <w:rPr>
          <w:noProof/>
        </w:rPr>
        <w:pict w14:anchorId="1ABD4A24">
          <v:rect id="_x0000_i1034" alt="" style="width:468pt;height:.05pt;mso-width-percent:0;mso-height-percent:0;mso-width-percent:0;mso-height-percent:0" o:hralign="center" o:hrstd="t" o:hr="t" fillcolor="#a0a0a0" stroked="f"/>
        </w:pict>
      </w:r>
    </w:p>
    <w:p w14:paraId="24EA37FB" w14:textId="46319719" w:rsidR="003F242C" w:rsidRDefault="003F242C" w:rsidP="003F242C">
      <w:pPr>
        <w:pStyle w:val="TableFigure"/>
      </w:pPr>
      <w:r w:rsidRPr="003F242C">
        <w:t>The first function is to combine both images together, and the second function is t</w:t>
      </w:r>
      <w:r w:rsidR="00F70A80">
        <w:t>o</w:t>
      </w:r>
      <w:r w:rsidRPr="003F242C">
        <w:t xml:space="preserve"> split both into training and testing sets</w:t>
      </w:r>
      <w:r>
        <w:t>.</w:t>
      </w:r>
    </w:p>
    <w:p w14:paraId="76A845AA" w14:textId="28180796" w:rsidR="003F242C" w:rsidRPr="003F242C" w:rsidRDefault="003F242C" w:rsidP="00583EF0">
      <w:pPr>
        <w:pStyle w:val="TableFigure"/>
        <w:ind w:left="1440" w:firstLine="720"/>
        <w:rPr>
          <w:b/>
          <w:bCs/>
        </w:rPr>
      </w:pPr>
      <w:r w:rsidRPr="00583EF0">
        <w:rPr>
          <w:b/>
          <w:bCs/>
        </w:rPr>
        <w:t>Python Program for Real and Fake Detection</w:t>
      </w:r>
    </w:p>
    <w:p w14:paraId="4D45CCA8" w14:textId="4DD3CBD1" w:rsidR="00807BA8" w:rsidRPr="003F242C" w:rsidRDefault="00807BA8" w:rsidP="003F242C">
      <w:pPr>
        <w:pStyle w:val="TableFigure"/>
      </w:pPr>
      <w:r>
        <w:rPr>
          <w:noProof/>
        </w:rPr>
        <w:lastRenderedPageBreak/>
        <w:drawing>
          <wp:inline distT="0" distB="0" distL="0" distR="0" wp14:anchorId="294E82DA" wp14:editId="00BF163F">
            <wp:extent cx="5943600" cy="3343275"/>
            <wp:effectExtent l="0" t="0" r="0" b="0"/>
            <wp:docPr id="1294144125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44125" name="Picture 7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D145" w14:textId="78DEE476" w:rsidR="004A2F7A" w:rsidRDefault="003772F9">
      <w:pPr>
        <w:pStyle w:val="TableFigure"/>
      </w:pPr>
      <w:r>
        <w:rPr>
          <w:noProof/>
        </w:rPr>
        <w:drawing>
          <wp:inline distT="0" distB="0" distL="0" distR="0" wp14:anchorId="19EF6D1E" wp14:editId="365CAFC2">
            <wp:extent cx="5943600" cy="3343275"/>
            <wp:effectExtent l="0" t="0" r="0" b="0"/>
            <wp:docPr id="2067004211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04211" name="Picture 8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E30A" w14:textId="48696214" w:rsidR="003772F9" w:rsidRDefault="003772F9">
      <w:pPr>
        <w:pStyle w:val="TableFigure"/>
      </w:pPr>
      <w:r>
        <w:rPr>
          <w:noProof/>
        </w:rPr>
        <w:lastRenderedPageBreak/>
        <w:drawing>
          <wp:inline distT="0" distB="0" distL="0" distR="0" wp14:anchorId="0DE47C19" wp14:editId="766B1905">
            <wp:extent cx="5943600" cy="3343275"/>
            <wp:effectExtent l="0" t="0" r="0" b="0"/>
            <wp:docPr id="414699610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99610" name="Picture 9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2FBD" w14:textId="499A936C" w:rsidR="003772F9" w:rsidRDefault="00B00876">
      <w:pPr>
        <w:pStyle w:val="TableFigure"/>
      </w:pPr>
      <w:r>
        <w:rPr>
          <w:noProof/>
        </w:rPr>
        <w:drawing>
          <wp:inline distT="0" distB="0" distL="0" distR="0" wp14:anchorId="4A1669C7" wp14:editId="4AD6C837">
            <wp:extent cx="5943600" cy="3343275"/>
            <wp:effectExtent l="0" t="0" r="0" b="0"/>
            <wp:docPr id="1286645188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45188" name="Picture 10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46A5" w14:textId="568B2B06" w:rsidR="00364E81" w:rsidRDefault="00364E81">
      <w:pPr>
        <w:pStyle w:val="TableFigure"/>
      </w:pPr>
      <w:r>
        <w:rPr>
          <w:noProof/>
        </w:rPr>
        <w:lastRenderedPageBreak/>
        <w:drawing>
          <wp:inline distT="0" distB="0" distL="0" distR="0" wp14:anchorId="33FE580D" wp14:editId="5DECA776">
            <wp:extent cx="5943600" cy="3343275"/>
            <wp:effectExtent l="0" t="0" r="0" b="0"/>
            <wp:docPr id="1465942640" name="Picture 1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42640" name="Picture 11" descr="A screenshot of a graph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BCE3" w14:textId="77777777" w:rsidR="00C15408" w:rsidRDefault="00C15408">
      <w:pPr>
        <w:pStyle w:val="TableFigure"/>
      </w:pPr>
    </w:p>
    <w:p w14:paraId="414D057D" w14:textId="7D3BDD8C" w:rsidR="00C15408" w:rsidRDefault="00C15408" w:rsidP="009019C9">
      <w:pPr>
        <w:pStyle w:val="TableFigure"/>
        <w:spacing w:line="360" w:lineRule="auto"/>
        <w:rPr>
          <w:i/>
          <w:iCs/>
        </w:rPr>
      </w:pPr>
      <w:r w:rsidRPr="00C15408">
        <w:rPr>
          <w:i/>
          <w:iCs/>
        </w:rPr>
        <w:t>from </w:t>
      </w:r>
      <w:proofErr w:type="spellStart"/>
      <w:r w:rsidRPr="00C15408">
        <w:rPr>
          <w:i/>
          <w:iCs/>
        </w:rPr>
        <w:t>sklearn.model_selection</w:t>
      </w:r>
      <w:proofErr w:type="spellEnd"/>
      <w:r w:rsidRPr="00C15408">
        <w:rPr>
          <w:i/>
          <w:iCs/>
        </w:rPr>
        <w:t> import </w:t>
      </w:r>
      <w:proofErr w:type="spellStart"/>
      <w:r w:rsidRPr="00C15408">
        <w:rPr>
          <w:i/>
          <w:iCs/>
        </w:rPr>
        <w:t>train_test_split</w:t>
      </w:r>
      <w:proofErr w:type="spellEnd"/>
      <w:r w:rsidRPr="00C15408">
        <w:rPr>
          <w:i/>
          <w:iCs/>
        </w:rPr>
        <w:br/>
        <w:t>from </w:t>
      </w:r>
      <w:proofErr w:type="spellStart"/>
      <w:r w:rsidRPr="00C15408">
        <w:rPr>
          <w:i/>
          <w:iCs/>
        </w:rPr>
        <w:t>sklearn.naive_bayes</w:t>
      </w:r>
      <w:proofErr w:type="spellEnd"/>
      <w:r w:rsidRPr="00C15408">
        <w:rPr>
          <w:i/>
          <w:iCs/>
        </w:rPr>
        <w:t> import </w:t>
      </w:r>
      <w:proofErr w:type="spellStart"/>
      <w:r w:rsidRPr="00C15408">
        <w:rPr>
          <w:i/>
          <w:iCs/>
        </w:rPr>
        <w:t>GaussianNB</w:t>
      </w:r>
      <w:proofErr w:type="spellEnd"/>
      <w:r w:rsidRPr="00C15408">
        <w:rPr>
          <w:i/>
          <w:iCs/>
        </w:rPr>
        <w:br/>
        <w:t>from </w:t>
      </w:r>
      <w:proofErr w:type="spellStart"/>
      <w:r w:rsidRPr="00C15408">
        <w:rPr>
          <w:i/>
          <w:iCs/>
        </w:rPr>
        <w:t>sklearn.neighbors</w:t>
      </w:r>
      <w:proofErr w:type="spellEnd"/>
      <w:r w:rsidRPr="00C15408">
        <w:rPr>
          <w:i/>
          <w:iCs/>
        </w:rPr>
        <w:t> import </w:t>
      </w:r>
      <w:proofErr w:type="spellStart"/>
      <w:r w:rsidRPr="00C15408">
        <w:rPr>
          <w:i/>
          <w:iCs/>
        </w:rPr>
        <w:t>KNeighborsClassifier</w:t>
      </w:r>
      <w:proofErr w:type="spellEnd"/>
      <w:r w:rsidRPr="00C15408">
        <w:rPr>
          <w:i/>
          <w:iCs/>
        </w:rPr>
        <w:br/>
        <w:t>from </w:t>
      </w:r>
      <w:proofErr w:type="spellStart"/>
      <w:r w:rsidRPr="00C15408">
        <w:rPr>
          <w:i/>
          <w:iCs/>
        </w:rPr>
        <w:t>sklearn.tree</w:t>
      </w:r>
      <w:proofErr w:type="spellEnd"/>
      <w:r w:rsidRPr="00C15408">
        <w:rPr>
          <w:i/>
          <w:iCs/>
        </w:rPr>
        <w:t> import </w:t>
      </w:r>
      <w:proofErr w:type="spellStart"/>
      <w:r w:rsidRPr="00C15408">
        <w:rPr>
          <w:i/>
          <w:iCs/>
        </w:rPr>
        <w:t>DecisionTreeClassifier</w:t>
      </w:r>
      <w:proofErr w:type="spellEnd"/>
      <w:r w:rsidRPr="00C15408">
        <w:rPr>
          <w:i/>
          <w:iCs/>
        </w:rPr>
        <w:br/>
        <w:t>from </w:t>
      </w:r>
      <w:proofErr w:type="spellStart"/>
      <w:r w:rsidRPr="00C15408">
        <w:rPr>
          <w:i/>
          <w:iCs/>
        </w:rPr>
        <w:t>sklearn.linear_model</w:t>
      </w:r>
      <w:proofErr w:type="spellEnd"/>
      <w:r w:rsidRPr="00C15408">
        <w:rPr>
          <w:i/>
          <w:iCs/>
        </w:rPr>
        <w:t> import </w:t>
      </w:r>
      <w:proofErr w:type="spellStart"/>
      <w:r w:rsidRPr="00C15408">
        <w:rPr>
          <w:i/>
          <w:iCs/>
        </w:rPr>
        <w:t>LogisticRegression</w:t>
      </w:r>
      <w:proofErr w:type="spellEnd"/>
      <w:r w:rsidRPr="00C15408">
        <w:rPr>
          <w:i/>
          <w:iCs/>
        </w:rPr>
        <w:br/>
        <w:t>from </w:t>
      </w:r>
      <w:proofErr w:type="spellStart"/>
      <w:r w:rsidRPr="00C15408">
        <w:rPr>
          <w:i/>
          <w:iCs/>
        </w:rPr>
        <w:t>sklearn.metrics</w:t>
      </w:r>
      <w:proofErr w:type="spellEnd"/>
      <w:r w:rsidRPr="00C15408">
        <w:rPr>
          <w:i/>
          <w:iCs/>
        </w:rPr>
        <w:t> import </w:t>
      </w:r>
      <w:proofErr w:type="spellStart"/>
      <w:r w:rsidRPr="00C15408">
        <w:rPr>
          <w:i/>
          <w:iCs/>
        </w:rPr>
        <w:t>accuracy_score</w:t>
      </w:r>
      <w:proofErr w:type="spellEnd"/>
      <w:r w:rsidRPr="00C15408">
        <w:rPr>
          <w:i/>
          <w:iCs/>
        </w:rPr>
        <w:t xml:space="preserve">, </w:t>
      </w:r>
      <w:proofErr w:type="spellStart"/>
      <w:r w:rsidRPr="00C15408">
        <w:rPr>
          <w:i/>
          <w:iCs/>
        </w:rPr>
        <w:t>log_loss</w:t>
      </w:r>
      <w:proofErr w:type="spellEnd"/>
      <w:r w:rsidRPr="00C15408">
        <w:rPr>
          <w:i/>
          <w:iCs/>
        </w:rPr>
        <w:br/>
        <w:t>import </w:t>
      </w:r>
      <w:proofErr w:type="spellStart"/>
      <w:r w:rsidRPr="00C15408">
        <w:rPr>
          <w:i/>
          <w:iCs/>
        </w:rPr>
        <w:t>matplotlib.pyplot</w:t>
      </w:r>
      <w:proofErr w:type="spellEnd"/>
      <w:r w:rsidRPr="00C15408">
        <w:rPr>
          <w:i/>
          <w:iCs/>
        </w:rPr>
        <w:t> as </w:t>
      </w:r>
      <w:proofErr w:type="spellStart"/>
      <w:r w:rsidRPr="00C15408">
        <w:rPr>
          <w:i/>
          <w:iCs/>
        </w:rPr>
        <w:t>plt</w:t>
      </w:r>
      <w:proofErr w:type="spellEnd"/>
    </w:p>
    <w:p w14:paraId="70EC5ABD" w14:textId="1A028D10" w:rsidR="009138BE" w:rsidRDefault="00636143" w:rsidP="009019C9">
      <w:pPr>
        <w:pStyle w:val="TableFigure"/>
        <w:spacing w:line="360" w:lineRule="auto"/>
        <w:rPr>
          <w:i/>
          <w:iCs/>
        </w:rPr>
      </w:pPr>
      <w:r>
        <w:rPr>
          <w:noProof/>
        </w:rPr>
        <w:pict w14:anchorId="69401CBD">
          <v:rect id="_x0000_i1033" alt="" style="width:468pt;height:.05pt;mso-width-percent:0;mso-height-percent:0;mso-width-percent:0;mso-height-percent:0" o:hralign="center" o:hrstd="t" o:hr="t" fillcolor="#a0a0a0" stroked="f"/>
        </w:pict>
      </w:r>
    </w:p>
    <w:p w14:paraId="30691B47" w14:textId="34819C7C" w:rsidR="009138BE" w:rsidRDefault="009138BE" w:rsidP="009019C9">
      <w:pPr>
        <w:pStyle w:val="TableFigure"/>
        <w:spacing w:line="360" w:lineRule="auto"/>
      </w:pPr>
      <w:r w:rsidRPr="009138BE">
        <w:t xml:space="preserve">These are </w:t>
      </w:r>
      <w:proofErr w:type="gramStart"/>
      <w:r w:rsidRPr="009138BE">
        <w:t>all of</w:t>
      </w:r>
      <w:proofErr w:type="gramEnd"/>
      <w:r w:rsidRPr="009138BE">
        <w:t xml:space="preserve"> the required algorithms in order to start the program, these are the functions of importing them</w:t>
      </w:r>
    </w:p>
    <w:p w14:paraId="6D368FA3" w14:textId="527CD0DE" w:rsidR="009138BE" w:rsidRDefault="00636143" w:rsidP="009019C9">
      <w:pPr>
        <w:pStyle w:val="TableFigure"/>
        <w:spacing w:line="360" w:lineRule="auto"/>
      </w:pPr>
      <w:r>
        <w:rPr>
          <w:noProof/>
        </w:rPr>
        <w:pict w14:anchorId="1965C605"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14:paraId="4C2E06F7" w14:textId="77777777" w:rsidR="00675539" w:rsidRDefault="00675539" w:rsidP="009019C9">
      <w:pPr>
        <w:pStyle w:val="TableFigure"/>
        <w:spacing w:line="360" w:lineRule="auto"/>
        <w:rPr>
          <w:i/>
          <w:iCs/>
        </w:rPr>
      </w:pPr>
      <w:r w:rsidRPr="00675539">
        <w:rPr>
          <w:i/>
          <w:iCs/>
        </w:rPr>
        <w:t>#The required algorithms</w:t>
      </w:r>
      <w:r w:rsidRPr="00675539">
        <w:rPr>
          <w:i/>
          <w:iCs/>
        </w:rPr>
        <w:br/>
        <w:t>models = {</w:t>
      </w:r>
      <w:r w:rsidRPr="00675539">
        <w:rPr>
          <w:i/>
          <w:iCs/>
        </w:rPr>
        <w:br/>
        <w:t xml:space="preserve">    "1.Naive Bayes": </w:t>
      </w:r>
      <w:proofErr w:type="spellStart"/>
      <w:r w:rsidRPr="00675539">
        <w:rPr>
          <w:i/>
          <w:iCs/>
        </w:rPr>
        <w:t>GaussianNB</w:t>
      </w:r>
      <w:proofErr w:type="spellEnd"/>
      <w:r w:rsidRPr="00675539">
        <w:rPr>
          <w:i/>
          <w:iCs/>
        </w:rPr>
        <w:t>(),</w:t>
      </w:r>
      <w:r w:rsidRPr="00675539">
        <w:rPr>
          <w:i/>
          <w:iCs/>
        </w:rPr>
        <w:br/>
        <w:t xml:space="preserve">    "2. K-Nearest Neighbor": </w:t>
      </w:r>
      <w:proofErr w:type="spellStart"/>
      <w:r w:rsidRPr="00675539">
        <w:rPr>
          <w:i/>
          <w:iCs/>
        </w:rPr>
        <w:t>KNeighborsClassifier</w:t>
      </w:r>
      <w:proofErr w:type="spellEnd"/>
      <w:r w:rsidRPr="00675539">
        <w:rPr>
          <w:i/>
          <w:iCs/>
        </w:rPr>
        <w:t>(),</w:t>
      </w:r>
      <w:r w:rsidRPr="00675539">
        <w:rPr>
          <w:i/>
          <w:iCs/>
        </w:rPr>
        <w:br/>
        <w:t xml:space="preserve">    "3. Decision Tree": </w:t>
      </w:r>
      <w:proofErr w:type="spellStart"/>
      <w:r w:rsidRPr="00675539">
        <w:rPr>
          <w:i/>
          <w:iCs/>
        </w:rPr>
        <w:t>DecisionTreeClassifier</w:t>
      </w:r>
      <w:proofErr w:type="spellEnd"/>
      <w:r w:rsidRPr="00675539">
        <w:rPr>
          <w:i/>
          <w:iCs/>
        </w:rPr>
        <w:t>(),</w:t>
      </w:r>
      <w:r w:rsidRPr="00675539">
        <w:rPr>
          <w:i/>
          <w:iCs/>
        </w:rPr>
        <w:br/>
      </w:r>
      <w:r w:rsidRPr="00675539">
        <w:rPr>
          <w:i/>
          <w:iCs/>
        </w:rPr>
        <w:lastRenderedPageBreak/>
        <w:t xml:space="preserve">    "4. Logistic Regression": </w:t>
      </w:r>
      <w:proofErr w:type="spellStart"/>
      <w:r w:rsidRPr="00675539">
        <w:rPr>
          <w:i/>
          <w:iCs/>
        </w:rPr>
        <w:t>LogisticRegression</w:t>
      </w:r>
      <w:proofErr w:type="spellEnd"/>
      <w:r w:rsidRPr="00675539">
        <w:rPr>
          <w:i/>
          <w:iCs/>
        </w:rPr>
        <w:t>(</w:t>
      </w:r>
      <w:proofErr w:type="spellStart"/>
      <w:r w:rsidRPr="00675539">
        <w:rPr>
          <w:i/>
          <w:iCs/>
        </w:rPr>
        <w:t>max_iter</w:t>
      </w:r>
      <w:proofErr w:type="spellEnd"/>
      <w:r w:rsidRPr="00675539">
        <w:rPr>
          <w:i/>
          <w:iCs/>
        </w:rPr>
        <w:t>=3000)</w:t>
      </w:r>
      <w:r w:rsidRPr="00675539">
        <w:rPr>
          <w:i/>
          <w:iCs/>
        </w:rPr>
        <w:br/>
        <w:t>}</w:t>
      </w:r>
      <w:r w:rsidRPr="00675539">
        <w:rPr>
          <w:i/>
          <w:iCs/>
        </w:rPr>
        <w:br/>
        <w:t>#Plotting the accuracy scores and the losses</w:t>
      </w:r>
      <w:r w:rsidRPr="00675539">
        <w:rPr>
          <w:i/>
          <w:iCs/>
        </w:rPr>
        <w:br/>
      </w:r>
      <w:proofErr w:type="spellStart"/>
      <w:r w:rsidRPr="00675539">
        <w:rPr>
          <w:i/>
          <w:iCs/>
        </w:rPr>
        <w:t>accuracy_scores</w:t>
      </w:r>
      <w:proofErr w:type="spellEnd"/>
      <w:r w:rsidRPr="00675539">
        <w:rPr>
          <w:i/>
          <w:iCs/>
        </w:rPr>
        <w:t xml:space="preserve"> = []</w:t>
      </w:r>
      <w:r w:rsidRPr="00675539">
        <w:rPr>
          <w:i/>
          <w:iCs/>
        </w:rPr>
        <w:br/>
        <w:t>losses = []</w:t>
      </w:r>
      <w:r w:rsidRPr="00675539">
        <w:rPr>
          <w:i/>
          <w:iCs/>
        </w:rPr>
        <w:br/>
      </w:r>
      <w:r w:rsidR="00636143">
        <w:rPr>
          <w:noProof/>
        </w:rPr>
        <w:pict w14:anchorId="6121B1D0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265BA198" w14:textId="77777777" w:rsidR="00421DD0" w:rsidRDefault="00675539" w:rsidP="009019C9">
      <w:pPr>
        <w:pStyle w:val="TableFigure"/>
        <w:spacing w:line="360" w:lineRule="auto"/>
      </w:pPr>
      <w:r w:rsidRPr="0019296B">
        <w:t xml:space="preserve">These are the functions to import </w:t>
      </w:r>
      <w:r w:rsidR="003D3839" w:rsidRPr="0019296B">
        <w:t xml:space="preserve">the </w:t>
      </w:r>
      <w:r w:rsidR="0019296B" w:rsidRPr="0019296B">
        <w:t>required</w:t>
      </w:r>
      <w:r w:rsidR="003D3839" w:rsidRPr="0019296B">
        <w:t xml:space="preserve"> </w:t>
      </w:r>
      <w:r w:rsidR="0019296B" w:rsidRPr="0019296B">
        <w:t>algorithms</w:t>
      </w:r>
      <w:r w:rsidR="003D3839" w:rsidRPr="0019296B">
        <w:t>, and also the function to plot the accuracy and the losses</w:t>
      </w:r>
      <w:r w:rsidRPr="0019296B">
        <w:br/>
      </w:r>
      <w:r w:rsidR="00636143">
        <w:rPr>
          <w:noProof/>
        </w:rPr>
        <w:pict w14:anchorId="5C399807">
          <v:rect id="_x0000_i1030" alt="" style="width:468pt;height:.05pt;mso-width-percent:0;mso-height-percent:0;mso-width-percent:0;mso-height-percent:0" o:hralign="center" o:hrstd="t" o:hr="t" fillcolor="#a0a0a0" stroked="f"/>
        </w:pict>
      </w:r>
      <w:r w:rsidRPr="0019296B">
        <w:br/>
      </w:r>
      <w:r w:rsidR="00421DD0" w:rsidRPr="00421DD0">
        <w:rPr>
          <w:i/>
          <w:iCs/>
        </w:rPr>
        <w:t>for name, model in </w:t>
      </w:r>
      <w:proofErr w:type="spellStart"/>
      <w:r w:rsidR="00421DD0" w:rsidRPr="00421DD0">
        <w:rPr>
          <w:i/>
          <w:iCs/>
        </w:rPr>
        <w:t>models.items</w:t>
      </w:r>
      <w:proofErr w:type="spellEnd"/>
      <w:r w:rsidR="00421DD0" w:rsidRPr="00421DD0">
        <w:rPr>
          <w:i/>
          <w:iCs/>
        </w:rPr>
        <w:t>():</w:t>
      </w:r>
      <w:r w:rsidR="00421DD0" w:rsidRPr="00421DD0">
        <w:rPr>
          <w:i/>
          <w:iCs/>
        </w:rPr>
        <w:br/>
        <w:t>    </w:t>
      </w:r>
      <w:proofErr w:type="spellStart"/>
      <w:r w:rsidR="00421DD0" w:rsidRPr="00421DD0">
        <w:rPr>
          <w:i/>
          <w:iCs/>
        </w:rPr>
        <w:t>model.fit</w:t>
      </w:r>
      <w:proofErr w:type="spellEnd"/>
      <w:r w:rsidR="00421DD0" w:rsidRPr="00421DD0">
        <w:rPr>
          <w:i/>
          <w:iCs/>
        </w:rPr>
        <w:t xml:space="preserve">(X_train, </w:t>
      </w:r>
      <w:proofErr w:type="spellStart"/>
      <w:r w:rsidR="00421DD0" w:rsidRPr="00421DD0">
        <w:rPr>
          <w:i/>
          <w:iCs/>
        </w:rPr>
        <w:t>y_train</w:t>
      </w:r>
      <w:proofErr w:type="spellEnd"/>
      <w:r w:rsidR="00421DD0" w:rsidRPr="00421DD0">
        <w:rPr>
          <w:i/>
          <w:iCs/>
        </w:rPr>
        <w:t>)</w:t>
      </w:r>
      <w:r w:rsidR="00421DD0" w:rsidRPr="00421DD0">
        <w:rPr>
          <w:i/>
          <w:iCs/>
        </w:rPr>
        <w:br/>
        <w:t xml:space="preserve">    </w:t>
      </w:r>
      <w:proofErr w:type="spellStart"/>
      <w:r w:rsidR="00421DD0" w:rsidRPr="00421DD0">
        <w:rPr>
          <w:i/>
          <w:iCs/>
        </w:rPr>
        <w:t>y_pred</w:t>
      </w:r>
      <w:proofErr w:type="spellEnd"/>
      <w:r w:rsidR="00421DD0" w:rsidRPr="00421DD0">
        <w:rPr>
          <w:i/>
          <w:iCs/>
        </w:rPr>
        <w:t xml:space="preserve"> = </w:t>
      </w:r>
      <w:proofErr w:type="spellStart"/>
      <w:r w:rsidR="00421DD0" w:rsidRPr="00421DD0">
        <w:rPr>
          <w:i/>
          <w:iCs/>
        </w:rPr>
        <w:t>model.predict</w:t>
      </w:r>
      <w:proofErr w:type="spellEnd"/>
      <w:r w:rsidR="00421DD0" w:rsidRPr="00421DD0">
        <w:rPr>
          <w:i/>
          <w:iCs/>
        </w:rPr>
        <w:t>(</w:t>
      </w:r>
      <w:proofErr w:type="spellStart"/>
      <w:r w:rsidR="00421DD0" w:rsidRPr="00421DD0">
        <w:rPr>
          <w:i/>
          <w:iCs/>
        </w:rPr>
        <w:t>X_test</w:t>
      </w:r>
      <w:proofErr w:type="spellEnd"/>
      <w:r w:rsidR="00421DD0" w:rsidRPr="00421DD0">
        <w:rPr>
          <w:i/>
          <w:iCs/>
        </w:rPr>
        <w:t>)</w:t>
      </w:r>
      <w:r w:rsidR="00421DD0" w:rsidRPr="00421DD0">
        <w:rPr>
          <w:i/>
          <w:iCs/>
        </w:rPr>
        <w:br/>
      </w:r>
      <w:r w:rsidR="00421DD0" w:rsidRPr="00421DD0">
        <w:rPr>
          <w:i/>
          <w:iCs/>
        </w:rPr>
        <w:br/>
        <w:t xml:space="preserve">    accuracy = </w:t>
      </w:r>
      <w:proofErr w:type="spellStart"/>
      <w:r w:rsidR="00421DD0" w:rsidRPr="00421DD0">
        <w:rPr>
          <w:i/>
          <w:iCs/>
        </w:rPr>
        <w:t>accuracy_score</w:t>
      </w:r>
      <w:proofErr w:type="spellEnd"/>
      <w:r w:rsidR="00421DD0" w:rsidRPr="00421DD0">
        <w:rPr>
          <w:i/>
          <w:iCs/>
        </w:rPr>
        <w:t>(</w:t>
      </w:r>
      <w:proofErr w:type="spellStart"/>
      <w:r w:rsidR="00421DD0" w:rsidRPr="00421DD0">
        <w:rPr>
          <w:i/>
          <w:iCs/>
        </w:rPr>
        <w:t>y_test</w:t>
      </w:r>
      <w:proofErr w:type="spellEnd"/>
      <w:r w:rsidR="00421DD0" w:rsidRPr="00421DD0">
        <w:rPr>
          <w:i/>
          <w:iCs/>
        </w:rPr>
        <w:t xml:space="preserve">, </w:t>
      </w:r>
      <w:proofErr w:type="spellStart"/>
      <w:r w:rsidR="00421DD0" w:rsidRPr="00421DD0">
        <w:rPr>
          <w:i/>
          <w:iCs/>
        </w:rPr>
        <w:t>y_pred</w:t>
      </w:r>
      <w:proofErr w:type="spellEnd"/>
      <w:r w:rsidR="00421DD0" w:rsidRPr="00421DD0">
        <w:rPr>
          <w:i/>
          <w:iCs/>
        </w:rPr>
        <w:t>)</w:t>
      </w:r>
      <w:r w:rsidR="00421DD0" w:rsidRPr="00421DD0">
        <w:rPr>
          <w:i/>
          <w:iCs/>
        </w:rPr>
        <w:br/>
        <w:t xml:space="preserve">    </w:t>
      </w:r>
      <w:proofErr w:type="spellStart"/>
      <w:r w:rsidR="00421DD0" w:rsidRPr="00421DD0">
        <w:rPr>
          <w:i/>
          <w:iCs/>
        </w:rPr>
        <w:t>accuracy_scores.append</w:t>
      </w:r>
      <w:proofErr w:type="spellEnd"/>
      <w:r w:rsidR="00421DD0" w:rsidRPr="00421DD0">
        <w:rPr>
          <w:i/>
          <w:iCs/>
        </w:rPr>
        <w:t>(accuracy)</w:t>
      </w:r>
      <w:r w:rsidR="00421DD0" w:rsidRPr="00421DD0">
        <w:rPr>
          <w:i/>
          <w:iCs/>
        </w:rPr>
        <w:br/>
      </w:r>
      <w:r w:rsidR="00421DD0" w:rsidRPr="00421DD0">
        <w:rPr>
          <w:i/>
          <w:iCs/>
        </w:rPr>
        <w:br/>
        <w:t>    if </w:t>
      </w:r>
      <w:proofErr w:type="spellStart"/>
      <w:r w:rsidR="00421DD0" w:rsidRPr="00421DD0">
        <w:rPr>
          <w:i/>
          <w:iCs/>
        </w:rPr>
        <w:t>hasattr</w:t>
      </w:r>
      <w:proofErr w:type="spellEnd"/>
      <w:r w:rsidR="00421DD0" w:rsidRPr="00421DD0">
        <w:rPr>
          <w:i/>
          <w:iCs/>
        </w:rPr>
        <w:t>(model, '</w:t>
      </w:r>
      <w:proofErr w:type="spellStart"/>
      <w:r w:rsidR="00421DD0" w:rsidRPr="00421DD0">
        <w:rPr>
          <w:i/>
          <w:iCs/>
        </w:rPr>
        <w:t>predict_proba</w:t>
      </w:r>
      <w:proofErr w:type="spellEnd"/>
      <w:r w:rsidR="00421DD0" w:rsidRPr="00421DD0">
        <w:rPr>
          <w:i/>
          <w:iCs/>
        </w:rPr>
        <w:t xml:space="preserve">'): #predict </w:t>
      </w:r>
      <w:proofErr w:type="spellStart"/>
      <w:r w:rsidR="00421DD0" w:rsidRPr="00421DD0">
        <w:rPr>
          <w:i/>
          <w:iCs/>
        </w:rPr>
        <w:t>proba</w:t>
      </w:r>
      <w:proofErr w:type="spellEnd"/>
      <w:r w:rsidR="00421DD0" w:rsidRPr="00421DD0">
        <w:rPr>
          <w:i/>
          <w:iCs/>
        </w:rPr>
        <w:t xml:space="preserve"> is the columns and arrays</w:t>
      </w:r>
      <w:r w:rsidR="00421DD0" w:rsidRPr="00421DD0">
        <w:rPr>
          <w:i/>
          <w:iCs/>
        </w:rPr>
        <w:br/>
        <w:t xml:space="preserve">        loss = </w:t>
      </w:r>
      <w:proofErr w:type="spellStart"/>
      <w:r w:rsidR="00421DD0" w:rsidRPr="00421DD0">
        <w:rPr>
          <w:i/>
          <w:iCs/>
        </w:rPr>
        <w:t>log_loss</w:t>
      </w:r>
      <w:proofErr w:type="spellEnd"/>
      <w:r w:rsidR="00421DD0" w:rsidRPr="00421DD0">
        <w:rPr>
          <w:i/>
          <w:iCs/>
        </w:rPr>
        <w:t>(</w:t>
      </w:r>
      <w:proofErr w:type="spellStart"/>
      <w:r w:rsidR="00421DD0" w:rsidRPr="00421DD0">
        <w:rPr>
          <w:i/>
          <w:iCs/>
        </w:rPr>
        <w:t>y_test</w:t>
      </w:r>
      <w:proofErr w:type="spellEnd"/>
      <w:r w:rsidR="00421DD0" w:rsidRPr="00421DD0">
        <w:rPr>
          <w:i/>
          <w:iCs/>
        </w:rPr>
        <w:t xml:space="preserve">, </w:t>
      </w:r>
      <w:proofErr w:type="spellStart"/>
      <w:r w:rsidR="00421DD0" w:rsidRPr="00421DD0">
        <w:rPr>
          <w:i/>
          <w:iCs/>
        </w:rPr>
        <w:t>model.predict_proba</w:t>
      </w:r>
      <w:proofErr w:type="spellEnd"/>
      <w:r w:rsidR="00421DD0" w:rsidRPr="00421DD0">
        <w:rPr>
          <w:i/>
          <w:iCs/>
        </w:rPr>
        <w:t>(</w:t>
      </w:r>
      <w:proofErr w:type="spellStart"/>
      <w:r w:rsidR="00421DD0" w:rsidRPr="00421DD0">
        <w:rPr>
          <w:i/>
          <w:iCs/>
        </w:rPr>
        <w:t>X_test</w:t>
      </w:r>
      <w:proofErr w:type="spellEnd"/>
      <w:r w:rsidR="00421DD0" w:rsidRPr="00421DD0">
        <w:rPr>
          <w:i/>
          <w:iCs/>
        </w:rPr>
        <w:t>))</w:t>
      </w:r>
      <w:r w:rsidR="00421DD0" w:rsidRPr="00421DD0">
        <w:rPr>
          <w:i/>
          <w:iCs/>
        </w:rPr>
        <w:br/>
        <w:t xml:space="preserve">        </w:t>
      </w:r>
      <w:proofErr w:type="spellStart"/>
      <w:r w:rsidR="00421DD0" w:rsidRPr="00421DD0">
        <w:rPr>
          <w:i/>
          <w:iCs/>
        </w:rPr>
        <w:t>losses.append</w:t>
      </w:r>
      <w:proofErr w:type="spellEnd"/>
      <w:r w:rsidR="00421DD0" w:rsidRPr="00421DD0">
        <w:rPr>
          <w:i/>
          <w:iCs/>
        </w:rPr>
        <w:t>(loss)</w:t>
      </w:r>
      <w:r w:rsidR="00421DD0" w:rsidRPr="00421DD0">
        <w:rPr>
          <w:i/>
          <w:iCs/>
        </w:rPr>
        <w:br/>
        <w:t>    else:</w:t>
      </w:r>
      <w:r w:rsidR="00421DD0" w:rsidRPr="00421DD0">
        <w:rPr>
          <w:i/>
          <w:iCs/>
        </w:rPr>
        <w:br/>
        <w:t xml:space="preserve">        </w:t>
      </w:r>
      <w:proofErr w:type="spellStart"/>
      <w:r w:rsidR="00421DD0" w:rsidRPr="00421DD0">
        <w:rPr>
          <w:i/>
          <w:iCs/>
        </w:rPr>
        <w:t>losses.append</w:t>
      </w:r>
      <w:proofErr w:type="spellEnd"/>
      <w:r w:rsidR="00421DD0" w:rsidRPr="00421DD0">
        <w:rPr>
          <w:i/>
          <w:iCs/>
        </w:rPr>
        <w:t>(None)</w:t>
      </w:r>
      <w:r w:rsidR="00421DD0" w:rsidRPr="00421DD0">
        <w:rPr>
          <w:i/>
          <w:iCs/>
        </w:rPr>
        <w:br/>
      </w:r>
      <w:r w:rsidR="00421DD0" w:rsidRPr="00421DD0">
        <w:rPr>
          <w:i/>
          <w:iCs/>
        </w:rPr>
        <w:br/>
        <w:t>#Plots for each result</w:t>
      </w:r>
      <w:r w:rsidR="00421DD0" w:rsidRPr="00421DD0">
        <w:rPr>
          <w:i/>
          <w:iCs/>
        </w:rPr>
        <w:br/>
        <w:t xml:space="preserve">fig, ax1 = </w:t>
      </w:r>
      <w:proofErr w:type="spellStart"/>
      <w:r w:rsidR="00421DD0" w:rsidRPr="00421DD0">
        <w:rPr>
          <w:i/>
          <w:iCs/>
        </w:rPr>
        <w:t>plt.subplots</w:t>
      </w:r>
      <w:proofErr w:type="spellEnd"/>
      <w:r w:rsidR="00421DD0" w:rsidRPr="00421DD0">
        <w:rPr>
          <w:i/>
          <w:iCs/>
        </w:rPr>
        <w:t>()</w:t>
      </w:r>
    </w:p>
    <w:p w14:paraId="2367BB37" w14:textId="2749A3B6" w:rsidR="009138BE" w:rsidRPr="0019296B" w:rsidRDefault="00636143" w:rsidP="009019C9">
      <w:pPr>
        <w:pStyle w:val="TableFigure"/>
        <w:spacing w:line="360" w:lineRule="auto"/>
      </w:pPr>
      <w:r>
        <w:rPr>
          <w:noProof/>
        </w:rPr>
        <w:pict w14:anchorId="27159165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577D1398" w14:textId="4F1A34CA" w:rsidR="00675539" w:rsidRDefault="001B7850">
      <w:pPr>
        <w:pStyle w:val="TableFigure"/>
        <w:spacing w:line="360" w:lineRule="auto"/>
      </w:pPr>
      <w:r w:rsidRPr="001C2228">
        <w:t xml:space="preserve">These functions </w:t>
      </w:r>
      <w:proofErr w:type="gramStart"/>
      <w:r w:rsidRPr="001C2228">
        <w:t>is</w:t>
      </w:r>
      <w:proofErr w:type="gramEnd"/>
      <w:r w:rsidRPr="001C2228">
        <w:t xml:space="preserve"> to plot the accuracy scores and the </w:t>
      </w:r>
      <w:r w:rsidR="001C2228" w:rsidRPr="001C2228">
        <w:t>losses</w:t>
      </w:r>
      <w:r w:rsidRPr="001C2228">
        <w:t xml:space="preserve">, and predict </w:t>
      </w:r>
      <w:proofErr w:type="spellStart"/>
      <w:r w:rsidR="001C2228" w:rsidRPr="001C2228">
        <w:t>proba</w:t>
      </w:r>
      <w:proofErr w:type="spellEnd"/>
      <w:r w:rsidR="001C2228" w:rsidRPr="001C2228">
        <w:t xml:space="preserve"> is for the columns and the arrays with the detection</w:t>
      </w:r>
      <w:r w:rsidR="00F669EC">
        <w:t xml:space="preserve">. And to plot each </w:t>
      </w:r>
      <w:r w:rsidR="00B80F41">
        <w:t>result.</w:t>
      </w:r>
    </w:p>
    <w:p w14:paraId="20141619" w14:textId="27E919D6" w:rsidR="00B80F41" w:rsidRDefault="00636143">
      <w:pPr>
        <w:pStyle w:val="TableFigure"/>
        <w:spacing w:line="360" w:lineRule="auto"/>
      </w:pPr>
      <w:r>
        <w:rPr>
          <w:noProof/>
        </w:rPr>
        <w:pict w14:anchorId="3490E6CF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2790C908" w14:textId="77777777" w:rsidR="00A16E53" w:rsidRDefault="00A16E53">
      <w:pPr>
        <w:pStyle w:val="TableFigure"/>
        <w:spacing w:line="360" w:lineRule="auto"/>
        <w:rPr>
          <w:i/>
          <w:iCs/>
        </w:rPr>
      </w:pPr>
      <w:r w:rsidRPr="00A16E53">
        <w:rPr>
          <w:i/>
          <w:iCs/>
        </w:rPr>
        <w:t xml:space="preserve">#Blue is for the bars on the </w:t>
      </w:r>
      <w:proofErr w:type="spellStart"/>
      <w:r w:rsidRPr="00A16E53">
        <w:rPr>
          <w:i/>
          <w:iCs/>
        </w:rPr>
        <w:t>grpah</w:t>
      </w:r>
      <w:proofErr w:type="spellEnd"/>
      <w:r w:rsidRPr="00A16E53">
        <w:rPr>
          <w:i/>
          <w:iCs/>
        </w:rPr>
        <w:t xml:space="preserve"> and titles of the bars</w:t>
      </w:r>
      <w:r w:rsidRPr="00A16E53">
        <w:rPr>
          <w:i/>
          <w:iCs/>
        </w:rPr>
        <w:br/>
        <w:t>color = '</w:t>
      </w:r>
      <w:proofErr w:type="spellStart"/>
      <w:r w:rsidRPr="00A16E53">
        <w:rPr>
          <w:i/>
          <w:iCs/>
        </w:rPr>
        <w:t>tab:blue</w:t>
      </w:r>
      <w:proofErr w:type="spellEnd"/>
      <w:r w:rsidRPr="00A16E53">
        <w:rPr>
          <w:i/>
          <w:iCs/>
        </w:rPr>
        <w:t>'</w:t>
      </w:r>
      <w:r w:rsidRPr="00A16E53">
        <w:rPr>
          <w:i/>
          <w:iCs/>
        </w:rPr>
        <w:br/>
        <w:t>ax1.set_xlabel('Model')</w:t>
      </w:r>
      <w:r w:rsidRPr="00A16E53">
        <w:rPr>
          <w:i/>
          <w:iCs/>
        </w:rPr>
        <w:br/>
      </w:r>
      <w:r w:rsidRPr="00A16E53">
        <w:rPr>
          <w:i/>
          <w:iCs/>
        </w:rPr>
        <w:lastRenderedPageBreak/>
        <w:t>ax1.set_ylabel('Accuracy', color=color)</w:t>
      </w:r>
      <w:r w:rsidRPr="00A16E53">
        <w:rPr>
          <w:i/>
          <w:iCs/>
        </w:rPr>
        <w:br/>
        <w:t>ax1.bar(</w:t>
      </w:r>
      <w:proofErr w:type="spellStart"/>
      <w:r w:rsidRPr="00A16E53">
        <w:rPr>
          <w:i/>
          <w:iCs/>
        </w:rPr>
        <w:t>models.keys</w:t>
      </w:r>
      <w:proofErr w:type="spellEnd"/>
      <w:r w:rsidRPr="00A16E53">
        <w:rPr>
          <w:i/>
          <w:iCs/>
        </w:rPr>
        <w:t xml:space="preserve">(), </w:t>
      </w:r>
      <w:proofErr w:type="spellStart"/>
      <w:r w:rsidRPr="00A16E53">
        <w:rPr>
          <w:i/>
          <w:iCs/>
        </w:rPr>
        <w:t>accuracy_scores</w:t>
      </w:r>
      <w:proofErr w:type="spellEnd"/>
      <w:r w:rsidRPr="00A16E53">
        <w:rPr>
          <w:i/>
          <w:iCs/>
        </w:rPr>
        <w:t>, color=color, alpha=0.6, label="Accuracy")</w:t>
      </w:r>
      <w:r w:rsidRPr="00A16E53">
        <w:rPr>
          <w:i/>
          <w:iCs/>
        </w:rPr>
        <w:br/>
        <w:t>ax1.tick_params(axis='y', </w:t>
      </w:r>
      <w:proofErr w:type="spellStart"/>
      <w:r w:rsidRPr="00A16E53">
        <w:rPr>
          <w:i/>
          <w:iCs/>
        </w:rPr>
        <w:t>labelcolor</w:t>
      </w:r>
      <w:proofErr w:type="spellEnd"/>
      <w:r w:rsidRPr="00A16E53">
        <w:rPr>
          <w:i/>
          <w:iCs/>
        </w:rPr>
        <w:t>=color)</w:t>
      </w:r>
    </w:p>
    <w:p w14:paraId="50CA83A1" w14:textId="6F46057D" w:rsidR="00B80F41" w:rsidRDefault="00636143">
      <w:pPr>
        <w:pStyle w:val="TableFigure"/>
        <w:spacing w:line="360" w:lineRule="auto"/>
      </w:pPr>
      <w:r>
        <w:rPr>
          <w:noProof/>
        </w:rPr>
        <w:pict w14:anchorId="16B25C38">
          <v:rect id="_x0000_i1027" alt="" style="width:468pt;height:.05pt;mso-width-percent:0;mso-height-percent:0;mso-width-percent:0;mso-height-percent:0" o:hralign="center" o:hrstd="t" o:hr="t" fillcolor="#a0a0a0" stroked="f"/>
        </w:pict>
      </w:r>
      <w:r w:rsidR="00A16E53" w:rsidRPr="00A16E53">
        <w:rPr>
          <w:i/>
          <w:iCs/>
        </w:rPr>
        <w:br/>
      </w:r>
      <w:r w:rsidR="00E21A80">
        <w:t xml:space="preserve">This function is for </w:t>
      </w:r>
      <w:r w:rsidR="00FE4819">
        <w:t>the</w:t>
      </w:r>
      <w:r w:rsidR="0027625B">
        <w:t xml:space="preserve"> bars</w:t>
      </w:r>
      <w:r w:rsidR="00FE4819">
        <w:t xml:space="preserve"> on the graph, and titles of the bars on the </w:t>
      </w:r>
      <w:r w:rsidR="0027625B">
        <w:t>graph (blue)</w:t>
      </w:r>
    </w:p>
    <w:p w14:paraId="76A22E92" w14:textId="5891F297" w:rsidR="0027625B" w:rsidRDefault="00636143">
      <w:pPr>
        <w:pStyle w:val="TableFigure"/>
        <w:spacing w:line="360" w:lineRule="auto"/>
      </w:pPr>
      <w:r>
        <w:rPr>
          <w:noProof/>
        </w:rPr>
        <w:pict w14:anchorId="72145F26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6C819ACE" w14:textId="77777777" w:rsidR="009B3757" w:rsidRDefault="009B3757" w:rsidP="009B3757">
      <w:pPr>
        <w:pStyle w:val="TableFigure"/>
        <w:spacing w:line="360" w:lineRule="auto"/>
        <w:rPr>
          <w:i/>
          <w:iCs/>
        </w:rPr>
      </w:pPr>
      <w:r w:rsidRPr="009B3757">
        <w:rPr>
          <w:i/>
          <w:iCs/>
        </w:rPr>
        <w:t>#Green is for the line on the graph</w:t>
      </w:r>
      <w:r w:rsidRPr="009B3757">
        <w:rPr>
          <w:i/>
          <w:iCs/>
        </w:rPr>
        <w:br/>
        <w:t>ax2 = ax1.twinx()</w:t>
      </w:r>
      <w:r w:rsidRPr="009B3757">
        <w:rPr>
          <w:i/>
          <w:iCs/>
        </w:rPr>
        <w:br/>
        <w:t>color = '</w:t>
      </w:r>
      <w:proofErr w:type="spellStart"/>
      <w:r w:rsidRPr="009B3757">
        <w:rPr>
          <w:i/>
          <w:iCs/>
        </w:rPr>
        <w:t>tab:green</w:t>
      </w:r>
      <w:proofErr w:type="spellEnd"/>
      <w:r w:rsidRPr="009B3757">
        <w:rPr>
          <w:i/>
          <w:iCs/>
        </w:rPr>
        <w:t>'</w:t>
      </w:r>
      <w:r w:rsidRPr="009B3757">
        <w:rPr>
          <w:i/>
          <w:iCs/>
        </w:rPr>
        <w:br/>
        <w:t>ax2.set_ylabel('Log Loss', color=color)</w:t>
      </w:r>
      <w:r w:rsidRPr="009B3757">
        <w:rPr>
          <w:i/>
          <w:iCs/>
        </w:rPr>
        <w:br/>
        <w:t>ax2.plot(</w:t>
      </w:r>
      <w:proofErr w:type="spellStart"/>
      <w:r w:rsidRPr="009B3757">
        <w:rPr>
          <w:i/>
          <w:iCs/>
        </w:rPr>
        <w:t>models.keys</w:t>
      </w:r>
      <w:proofErr w:type="spellEnd"/>
      <w:r w:rsidRPr="009B3757">
        <w:rPr>
          <w:i/>
          <w:iCs/>
        </w:rPr>
        <w:t>(), losses, color=color, alpha=0.6, marker='o', label="Log Loss")</w:t>
      </w:r>
      <w:r w:rsidRPr="009B3757">
        <w:rPr>
          <w:i/>
          <w:iCs/>
        </w:rPr>
        <w:br/>
        <w:t>ax2.tick_params(axis='y', </w:t>
      </w:r>
      <w:proofErr w:type="spellStart"/>
      <w:r w:rsidRPr="009B3757">
        <w:rPr>
          <w:i/>
          <w:iCs/>
        </w:rPr>
        <w:t>labelcolor</w:t>
      </w:r>
      <w:proofErr w:type="spellEnd"/>
      <w:r w:rsidRPr="009B3757">
        <w:rPr>
          <w:i/>
          <w:iCs/>
        </w:rPr>
        <w:t>=color)</w:t>
      </w:r>
      <w:r w:rsidRPr="009B3757">
        <w:rPr>
          <w:i/>
          <w:iCs/>
        </w:rPr>
        <w:br/>
      </w:r>
      <w:r w:rsidRPr="009B3757">
        <w:rPr>
          <w:i/>
          <w:iCs/>
        </w:rPr>
        <w:br/>
        <w:t>#The title of the figure</w:t>
      </w:r>
      <w:r w:rsidRPr="009B3757">
        <w:rPr>
          <w:i/>
          <w:iCs/>
        </w:rPr>
        <w:br/>
      </w:r>
      <w:proofErr w:type="spellStart"/>
      <w:r w:rsidRPr="009B3757">
        <w:rPr>
          <w:i/>
          <w:iCs/>
        </w:rPr>
        <w:t>fig.tight_layout</w:t>
      </w:r>
      <w:proofErr w:type="spellEnd"/>
      <w:r w:rsidRPr="009B3757">
        <w:rPr>
          <w:i/>
          <w:iCs/>
        </w:rPr>
        <w:t>()</w:t>
      </w:r>
      <w:r w:rsidRPr="009B3757">
        <w:rPr>
          <w:i/>
          <w:iCs/>
        </w:rPr>
        <w:br/>
      </w:r>
      <w:proofErr w:type="spellStart"/>
      <w:r w:rsidRPr="009B3757">
        <w:rPr>
          <w:i/>
          <w:iCs/>
        </w:rPr>
        <w:t>plt.title</w:t>
      </w:r>
      <w:proofErr w:type="spellEnd"/>
      <w:r w:rsidRPr="009B3757">
        <w:rPr>
          <w:i/>
          <w:iCs/>
        </w:rPr>
        <w:t>( ' The Model Accuracy and Loss Chart')</w:t>
      </w:r>
      <w:r w:rsidRPr="009B3757">
        <w:rPr>
          <w:i/>
          <w:iCs/>
        </w:rPr>
        <w:br/>
      </w:r>
      <w:proofErr w:type="spellStart"/>
      <w:r w:rsidRPr="009B3757">
        <w:rPr>
          <w:i/>
          <w:iCs/>
        </w:rPr>
        <w:t>plt.show</w:t>
      </w:r>
      <w:proofErr w:type="spellEnd"/>
      <w:r w:rsidRPr="009B3757">
        <w:rPr>
          <w:i/>
          <w:iCs/>
        </w:rPr>
        <w:t>()</w:t>
      </w:r>
    </w:p>
    <w:p w14:paraId="6DF3E778" w14:textId="7B65B41A" w:rsidR="009B3757" w:rsidRPr="009B3757" w:rsidRDefault="00636143" w:rsidP="009B3757">
      <w:pPr>
        <w:pStyle w:val="TableFigure"/>
        <w:spacing w:line="360" w:lineRule="auto"/>
      </w:pPr>
      <w:r>
        <w:rPr>
          <w:noProof/>
        </w:rPr>
        <w:pict w14:anchorId="07BB3A11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431CB58A" w14:textId="6CECA2F9" w:rsidR="009B3757" w:rsidRDefault="009B3757" w:rsidP="009B3757">
      <w:pPr>
        <w:pStyle w:val="TableFigure"/>
        <w:spacing w:line="360" w:lineRule="auto"/>
      </w:pPr>
      <w:r w:rsidRPr="009B3757">
        <w:t> </w:t>
      </w:r>
      <w:r>
        <w:t xml:space="preserve">These functions </w:t>
      </w:r>
      <w:proofErr w:type="gramStart"/>
      <w:r>
        <w:t>is</w:t>
      </w:r>
      <w:proofErr w:type="gramEnd"/>
      <w:r>
        <w:t xml:space="preserve"> for the line on the graph which is green,</w:t>
      </w:r>
      <w:r w:rsidR="00D41F4A">
        <w:t xml:space="preserve"> and the last function is for the title of the figure</w:t>
      </w:r>
    </w:p>
    <w:p w14:paraId="34A68996" w14:textId="3890871D" w:rsidR="00FA4B7A" w:rsidRPr="009B3757" w:rsidRDefault="00FA4B7A" w:rsidP="009B3757">
      <w:pPr>
        <w:pStyle w:val="TableFigure"/>
        <w:spacing w:line="360" w:lineRule="auto"/>
      </w:pPr>
    </w:p>
    <w:p w14:paraId="11048AD4" w14:textId="77777777" w:rsidR="0027625B" w:rsidRPr="00E21A80" w:rsidRDefault="0027625B">
      <w:pPr>
        <w:pStyle w:val="TableFigure"/>
        <w:spacing w:line="360" w:lineRule="auto"/>
      </w:pPr>
    </w:p>
    <w:sectPr w:rsidR="0027625B" w:rsidRPr="00E21A80">
      <w:headerReference w:type="default" r:id="rId20"/>
      <w:headerReference w:type="first" r:id="rId21"/>
      <w:footnotePr>
        <w:pos w:val="beneathText"/>
      </w:footnotePr>
      <w:pgSz w:w="12240" w:h="15840" w:code="1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734EBD" w14:textId="77777777" w:rsidR="00636143" w:rsidRDefault="00636143">
      <w:pPr>
        <w:spacing w:line="240" w:lineRule="auto"/>
      </w:pPr>
      <w:r>
        <w:separator/>
      </w:r>
    </w:p>
  </w:endnote>
  <w:endnote w:type="continuationSeparator" w:id="0">
    <w:p w14:paraId="5C07CCC7" w14:textId="77777777" w:rsidR="00636143" w:rsidRDefault="00636143">
      <w:pPr>
        <w:spacing w:line="240" w:lineRule="auto"/>
      </w:pPr>
      <w:r>
        <w:continuationSeparator/>
      </w:r>
    </w:p>
  </w:endnote>
  <w:endnote w:type="continuationNotice" w:id="1">
    <w:p w14:paraId="07BB87AE" w14:textId="77777777" w:rsidR="00636143" w:rsidRDefault="0063614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B0EBA2" w14:textId="77777777" w:rsidR="00636143" w:rsidRDefault="00636143">
      <w:pPr>
        <w:spacing w:line="240" w:lineRule="auto"/>
      </w:pPr>
      <w:r>
        <w:separator/>
      </w:r>
    </w:p>
  </w:footnote>
  <w:footnote w:type="continuationSeparator" w:id="0">
    <w:p w14:paraId="3B145CCD" w14:textId="77777777" w:rsidR="00636143" w:rsidRDefault="00636143">
      <w:pPr>
        <w:spacing w:line="240" w:lineRule="auto"/>
      </w:pPr>
      <w:r>
        <w:continuationSeparator/>
      </w:r>
    </w:p>
  </w:footnote>
  <w:footnote w:type="continuationNotice" w:id="1">
    <w:p w14:paraId="02080326" w14:textId="77777777" w:rsidR="00636143" w:rsidRDefault="00636143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731E1A" w14:textId="3FA4CE39" w:rsidR="004A2F7A" w:rsidRDefault="00000000">
    <w:pPr>
      <w:pStyle w:val="Header"/>
    </w:pPr>
    <w:sdt>
      <w:sdtPr>
        <w:rPr>
          <w:rStyle w:val="Strong"/>
        </w:rPr>
        <w:alias w:val="Running head"/>
        <w:tag w:val=""/>
        <w:id w:val="1072628492"/>
        <w:placeholder>
          <w:docPart w:val="407F561A10D6DB4AB6F8DC0463E76942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C15408">
          <w:rPr>
            <w:rStyle w:val="Strong"/>
          </w:rPr>
          <w:t>Programming Project 2 Real and fake Detection</w:t>
        </w:r>
      </w:sdtContent>
    </w:sdt>
    <w:r w:rsidR="00B07E53">
      <w:rPr>
        <w:rStyle w:val="Strong"/>
      </w:rPr>
      <w:t xml:space="preserve"> </w:t>
    </w:r>
    <w:r w:rsidR="00B07E53">
      <w:rPr>
        <w:rStyle w:val="Strong"/>
      </w:rPr>
      <w:ptab w:relativeTo="margin" w:alignment="right" w:leader="none"/>
    </w:r>
    <w:r w:rsidR="00B07E53">
      <w:rPr>
        <w:rStyle w:val="Strong"/>
      </w:rPr>
      <w:fldChar w:fldCharType="begin"/>
    </w:r>
    <w:r w:rsidR="00B07E53">
      <w:rPr>
        <w:rStyle w:val="Strong"/>
      </w:rPr>
      <w:instrText xml:space="preserve"> PAGE   \* MERGEFORMAT </w:instrText>
    </w:r>
    <w:r w:rsidR="00B07E53">
      <w:rPr>
        <w:rStyle w:val="Strong"/>
      </w:rPr>
      <w:fldChar w:fldCharType="separate"/>
    </w:r>
    <w:r w:rsidR="00B07E53">
      <w:rPr>
        <w:rStyle w:val="Strong"/>
        <w:noProof/>
      </w:rPr>
      <w:t>9</w:t>
    </w:r>
    <w:r w:rsidR="00B07E53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E1E0C5" w14:textId="41146414" w:rsidR="004A2F7A" w:rsidRDefault="00E846A1">
    <w:pPr>
      <w:pStyle w:val="Header"/>
      <w:rPr>
        <w:rStyle w:val="Strong"/>
      </w:rPr>
    </w:pPr>
    <w:r>
      <w:t>Programming Project 2 Real and Fake Detection</w:t>
    </w:r>
    <w:r>
      <w:rPr>
        <w:rStyle w:val="Strong"/>
      </w:rPr>
      <w:t xml:space="preserve"> </w:t>
    </w:r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984C7A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560730E"/>
    <w:multiLevelType w:val="hybridMultilevel"/>
    <w:tmpl w:val="466AE2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0A5188"/>
    <w:multiLevelType w:val="hybridMultilevel"/>
    <w:tmpl w:val="144C056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312E23"/>
    <w:multiLevelType w:val="hybridMultilevel"/>
    <w:tmpl w:val="47B8AF1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3C3E5F"/>
    <w:multiLevelType w:val="hybridMultilevel"/>
    <w:tmpl w:val="100AC9D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EA432D"/>
    <w:multiLevelType w:val="hybridMultilevel"/>
    <w:tmpl w:val="B4DC038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3042A2"/>
    <w:multiLevelType w:val="hybridMultilevel"/>
    <w:tmpl w:val="FB463F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A9049C"/>
    <w:multiLevelType w:val="multilevel"/>
    <w:tmpl w:val="F8D82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20041B"/>
    <w:multiLevelType w:val="hybridMultilevel"/>
    <w:tmpl w:val="7FF44ED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1D755B"/>
    <w:multiLevelType w:val="hybridMultilevel"/>
    <w:tmpl w:val="02F00D4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846F2B"/>
    <w:multiLevelType w:val="hybridMultilevel"/>
    <w:tmpl w:val="DD4C38C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980DAF"/>
    <w:multiLevelType w:val="hybridMultilevel"/>
    <w:tmpl w:val="452C05F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155FCD"/>
    <w:multiLevelType w:val="hybridMultilevel"/>
    <w:tmpl w:val="2654C74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1449383">
    <w:abstractNumId w:val="9"/>
  </w:num>
  <w:num w:numId="2" w16cid:durableId="1360277177">
    <w:abstractNumId w:val="7"/>
  </w:num>
  <w:num w:numId="3" w16cid:durableId="1607300374">
    <w:abstractNumId w:val="6"/>
  </w:num>
  <w:num w:numId="4" w16cid:durableId="787162831">
    <w:abstractNumId w:val="5"/>
  </w:num>
  <w:num w:numId="5" w16cid:durableId="206844194">
    <w:abstractNumId w:val="4"/>
  </w:num>
  <w:num w:numId="6" w16cid:durableId="1974872998">
    <w:abstractNumId w:val="8"/>
  </w:num>
  <w:num w:numId="7" w16cid:durableId="1956330492">
    <w:abstractNumId w:val="3"/>
  </w:num>
  <w:num w:numId="8" w16cid:durableId="1524784801">
    <w:abstractNumId w:val="2"/>
  </w:num>
  <w:num w:numId="9" w16cid:durableId="162015339">
    <w:abstractNumId w:val="1"/>
  </w:num>
  <w:num w:numId="10" w16cid:durableId="963077035">
    <w:abstractNumId w:val="0"/>
  </w:num>
  <w:num w:numId="11" w16cid:durableId="977566588">
    <w:abstractNumId w:val="9"/>
    <w:lvlOverride w:ilvl="0">
      <w:startOverride w:val="1"/>
    </w:lvlOverride>
  </w:num>
  <w:num w:numId="12" w16cid:durableId="907307222">
    <w:abstractNumId w:val="16"/>
  </w:num>
  <w:num w:numId="13" w16cid:durableId="1813406726">
    <w:abstractNumId w:val="12"/>
  </w:num>
  <w:num w:numId="14" w16cid:durableId="365907217">
    <w:abstractNumId w:val="17"/>
  </w:num>
  <w:num w:numId="15" w16cid:durableId="1648045711">
    <w:abstractNumId w:val="20"/>
  </w:num>
  <w:num w:numId="16" w16cid:durableId="260648381">
    <w:abstractNumId w:val="21"/>
  </w:num>
  <w:num w:numId="17" w16cid:durableId="1978754364">
    <w:abstractNumId w:val="10"/>
  </w:num>
  <w:num w:numId="18" w16cid:durableId="1799034391">
    <w:abstractNumId w:val="14"/>
  </w:num>
  <w:num w:numId="19" w16cid:durableId="754791435">
    <w:abstractNumId w:val="15"/>
  </w:num>
  <w:num w:numId="20" w16cid:durableId="2137139307">
    <w:abstractNumId w:val="19"/>
  </w:num>
  <w:num w:numId="21" w16cid:durableId="82185964">
    <w:abstractNumId w:val="11"/>
  </w:num>
  <w:num w:numId="22" w16cid:durableId="276957396">
    <w:abstractNumId w:val="18"/>
  </w:num>
  <w:num w:numId="23" w16cid:durableId="145039867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31A"/>
    <w:rsid w:val="00152918"/>
    <w:rsid w:val="00157399"/>
    <w:rsid w:val="0019296B"/>
    <w:rsid w:val="001B7850"/>
    <w:rsid w:val="001C2228"/>
    <w:rsid w:val="001C28F3"/>
    <w:rsid w:val="0020615F"/>
    <w:rsid w:val="0023201B"/>
    <w:rsid w:val="0027625B"/>
    <w:rsid w:val="00364E81"/>
    <w:rsid w:val="003772F9"/>
    <w:rsid w:val="003B282C"/>
    <w:rsid w:val="003D3839"/>
    <w:rsid w:val="003F242C"/>
    <w:rsid w:val="00407C70"/>
    <w:rsid w:val="00410DAB"/>
    <w:rsid w:val="00412127"/>
    <w:rsid w:val="00421DD0"/>
    <w:rsid w:val="00476EDC"/>
    <w:rsid w:val="004A2F7A"/>
    <w:rsid w:val="004F71FE"/>
    <w:rsid w:val="005626D8"/>
    <w:rsid w:val="00583EF0"/>
    <w:rsid w:val="005868CC"/>
    <w:rsid w:val="0060584B"/>
    <w:rsid w:val="00636143"/>
    <w:rsid w:val="00675539"/>
    <w:rsid w:val="00696622"/>
    <w:rsid w:val="006E32B2"/>
    <w:rsid w:val="007B119A"/>
    <w:rsid w:val="007B58A0"/>
    <w:rsid w:val="00807BA8"/>
    <w:rsid w:val="00821802"/>
    <w:rsid w:val="008459A4"/>
    <w:rsid w:val="008C3BF6"/>
    <w:rsid w:val="008E1245"/>
    <w:rsid w:val="009019C9"/>
    <w:rsid w:val="009138BE"/>
    <w:rsid w:val="00931B9C"/>
    <w:rsid w:val="009B2C57"/>
    <w:rsid w:val="009B3757"/>
    <w:rsid w:val="00A16E53"/>
    <w:rsid w:val="00B00876"/>
    <w:rsid w:val="00B07E53"/>
    <w:rsid w:val="00B32498"/>
    <w:rsid w:val="00B80F41"/>
    <w:rsid w:val="00C15408"/>
    <w:rsid w:val="00C443C1"/>
    <w:rsid w:val="00D1131A"/>
    <w:rsid w:val="00D41F4A"/>
    <w:rsid w:val="00D431E3"/>
    <w:rsid w:val="00D50AAC"/>
    <w:rsid w:val="00DD186C"/>
    <w:rsid w:val="00DF528A"/>
    <w:rsid w:val="00E21A80"/>
    <w:rsid w:val="00E47421"/>
    <w:rsid w:val="00E75CD2"/>
    <w:rsid w:val="00E846A1"/>
    <w:rsid w:val="00ED32BF"/>
    <w:rsid w:val="00EE6760"/>
    <w:rsid w:val="00F669EC"/>
    <w:rsid w:val="00F70A80"/>
    <w:rsid w:val="00F82C3A"/>
    <w:rsid w:val="00FA4283"/>
    <w:rsid w:val="00FA49E5"/>
    <w:rsid w:val="00FA4B7A"/>
    <w:rsid w:val="00FE4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1220D9"/>
  <w15:chartTrackingRefBased/>
  <w15:docId w15:val="{53CDE0D0-8FAE-4153-87F5-7FE0BF4F6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next w:val="Normal"/>
    <w:link w:val="TitleChar"/>
    <w:uiPriority w:val="1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TOCHeading">
    <w:name w:val="TOC Heading"/>
    <w:basedOn w:val="Heading1"/>
    <w:next w:val="Normal"/>
    <w:uiPriority w:val="38"/>
    <w:unhideWhenUsed/>
    <w:qFormat/>
    <w:pPr>
      <w:keepNext w:val="0"/>
      <w:keepLines w:val="0"/>
      <w:pageBreakBefore/>
      <w:outlineLvl w:val="9"/>
    </w:pPr>
    <w:rPr>
      <w:b w:val="0"/>
      <w:bCs w:val="0"/>
      <w:kern w:val="0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739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5CD2"/>
    <w:rPr>
      <w:color w:val="91919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6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s://www.kaggle.com/datasets/ciplab/real-and-fake-face-detection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asmineroberts/Library/Containers/com.microsoft.Word/Data/Library/Application%2520Support/Microsoft/Office/16.0/DTS/en-US%257b36A93C07-9EFE-5C47-848E-066F5B6BA1B7%257d/%257b773210FA-57D0-574F-AA52-14D7B613BFC3%257dtf1000209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153FBC20C77D548A1BC9F980498CB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87A36C-8367-1246-92B7-0594F23AFFBE}"/>
      </w:docPartPr>
      <w:docPartBody>
        <w:p w:rsidR="00E03942" w:rsidRDefault="001C58C5">
          <w:pPr>
            <w:pStyle w:val="3153FBC20C77D548A1BC9F980498CB1A"/>
          </w:pPr>
          <w:r>
            <w:t>[Title Here, up to 12 Words, on One to Two Lines]</w:t>
          </w:r>
        </w:p>
      </w:docPartBody>
    </w:docPart>
    <w:docPart>
      <w:docPartPr>
        <w:name w:val="25A9B4366D3A11408D92C237F28DCE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7886C4-2BB2-8144-9C69-B8E1F312C0D1}"/>
      </w:docPartPr>
      <w:docPartBody>
        <w:p w:rsidR="00E03942" w:rsidRDefault="001C58C5">
          <w:pPr>
            <w:pStyle w:val="25A9B4366D3A11408D92C237F28DCEEA"/>
          </w:pPr>
          <w:r>
            <w:t>[Title Here, up to 12 Words, on One to Two Lines]</w:t>
          </w:r>
        </w:p>
      </w:docPartBody>
    </w:docPart>
    <w:docPart>
      <w:docPartPr>
        <w:name w:val="6B7D5613CB5D334BB3462EE9B36955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4768E7-ED61-1A4D-98A0-23ACE45C9918}"/>
      </w:docPartPr>
      <w:docPartBody>
        <w:p w:rsidR="00E03942" w:rsidRDefault="001C58C5">
          <w:pPr>
            <w:pStyle w:val="Bibliography"/>
            <w:rPr>
              <w:noProof/>
            </w:rPr>
          </w:pPr>
          <w:r>
            <w:rPr>
              <w:noProof/>
            </w:rPr>
            <w:t xml:space="preserve">Last Name, F. M. (Year). Article Title. </w:t>
          </w:r>
          <w:r>
            <w:rPr>
              <w:i/>
              <w:iCs/>
              <w:noProof/>
            </w:rPr>
            <w:t>Journal Title</w:t>
          </w:r>
          <w:r>
            <w:rPr>
              <w:noProof/>
            </w:rPr>
            <w:t>, Pages From - To.</w:t>
          </w:r>
        </w:p>
        <w:p w:rsidR="00E03942" w:rsidRDefault="001C58C5">
          <w:pPr>
            <w:pStyle w:val="6B7D5613CB5D334BB3462EE9B3695524"/>
          </w:pPr>
          <w:r>
            <w:rPr>
              <w:noProof/>
            </w:rPr>
            <w:t xml:space="preserve">Last Name, F. M. (Year). </w:t>
          </w:r>
          <w:r>
            <w:rPr>
              <w:i/>
              <w:iCs/>
              <w:noProof/>
            </w:rPr>
            <w:t xml:space="preserve">Book Title. </w:t>
          </w:r>
          <w:r>
            <w:rPr>
              <w:noProof/>
            </w:rPr>
            <w:t>City Name: Publisher Name.</w:t>
          </w:r>
        </w:p>
      </w:docPartBody>
    </w:docPart>
    <w:docPart>
      <w:docPartPr>
        <w:name w:val="407F561A10D6DB4AB6F8DC0463E769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D4E6C8-5BD3-A243-A191-09F2DAE62F08}"/>
      </w:docPartPr>
      <w:docPartBody>
        <w:p w:rsidR="00E03942" w:rsidRDefault="001C58C5">
          <w:pPr>
            <w:pStyle w:val="407F561A10D6DB4AB6F8DC0463E76942"/>
          </w:pPr>
          <w:r>
            <w:t>[Place all tables for your paper in a tables section, following references (and, if applicable, footnotes).  Start a new page for each table, include a table number and table title for each, as shown on this page.  All explanatory text appears in a table note that follows the table, such as this one.  Use the Table/Figure style to get the spacing between table and note.  Tables in APA format can use single or 1.5 line spacing.  Include a heading for every row and column, even if the content seems obvious.  To insert a table, on the Insert tab, tap Table.  New tables that you create in this document use APA format by default.]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BB4"/>
    <w:rsid w:val="001C58C5"/>
    <w:rsid w:val="0023201B"/>
    <w:rsid w:val="003B282C"/>
    <w:rsid w:val="007B119A"/>
    <w:rsid w:val="00941431"/>
    <w:rsid w:val="009906C2"/>
    <w:rsid w:val="00E03942"/>
    <w:rsid w:val="00E976EF"/>
    <w:rsid w:val="00F82C3A"/>
    <w:rsid w:val="00FD4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4" w:unhideWhenUsed="1" w:qFormat="1"/>
    <w:lsdException w:name="heading 4" w:semiHidden="1" w:uiPriority="4" w:unhideWhenUsed="1" w:qFormat="1"/>
    <w:lsdException w:name="heading 5" w:semiHidden="1" w:uiPriority="4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spacing w:after="0" w:line="480" w:lineRule="auto"/>
      <w:ind w:firstLine="720"/>
      <w:outlineLvl w:val="2"/>
    </w:pPr>
    <w:rPr>
      <w:rFonts w:asciiTheme="majorHAnsi" w:eastAsiaTheme="majorEastAsia" w:hAnsiTheme="majorHAnsi" w:cstheme="majorBidi"/>
      <w:b/>
      <w:bCs/>
      <w:kern w:val="24"/>
      <w:lang w:eastAsia="ja-JP"/>
      <w14:ligatures w14:val="none"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pPr>
      <w:keepNext/>
      <w:keepLines/>
      <w:spacing w:after="0"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/>
      <w:iCs/>
      <w:kern w:val="24"/>
      <w:lang w:eastAsia="ja-JP"/>
      <w14:ligatures w14:val="none"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pPr>
      <w:keepNext/>
      <w:keepLines/>
      <w:spacing w:after="0" w:line="480" w:lineRule="auto"/>
      <w:ind w:firstLine="720"/>
      <w:outlineLvl w:val="4"/>
    </w:pPr>
    <w:rPr>
      <w:rFonts w:asciiTheme="majorHAnsi" w:eastAsiaTheme="majorEastAsia" w:hAnsiTheme="majorHAnsi" w:cstheme="majorBidi"/>
      <w:i/>
      <w:iCs/>
      <w:kern w:val="24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b/>
      <w:bCs/>
      <w:kern w:val="24"/>
      <w:lang w:eastAsia="ja-JP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4"/>
    <w:rPr>
      <w:rFonts w:asciiTheme="majorHAnsi" w:eastAsiaTheme="majorEastAsia" w:hAnsiTheme="majorHAnsi" w:cstheme="majorBidi"/>
      <w:b/>
      <w:bCs/>
      <w:i/>
      <w:iCs/>
      <w:kern w:val="24"/>
      <w:lang w:eastAsia="ja-JP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4"/>
    <w:rPr>
      <w:rFonts w:asciiTheme="majorHAnsi" w:eastAsiaTheme="majorEastAsia" w:hAnsiTheme="majorHAnsi" w:cstheme="majorBidi"/>
      <w:i/>
      <w:iCs/>
      <w:kern w:val="24"/>
      <w:lang w:eastAsia="ja-JP"/>
      <w14:ligatures w14:val="none"/>
    </w:rPr>
  </w:style>
  <w:style w:type="paragraph" w:customStyle="1" w:styleId="3153FBC20C77D548A1BC9F980498CB1A">
    <w:name w:val="3153FBC20C77D548A1BC9F980498CB1A"/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paragraph" w:customStyle="1" w:styleId="25A9B4366D3A11408D92C237F28DCEEA">
    <w:name w:val="25A9B4366D3A11408D92C237F28DCEEA"/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customStyle="1" w:styleId="6B7D5613CB5D334BB3462EE9B3695524">
    <w:name w:val="6B7D5613CB5D334BB3462EE9B3695524"/>
  </w:style>
  <w:style w:type="paragraph" w:customStyle="1" w:styleId="407F561A10D6DB4AB6F8DC0463E76942">
    <w:name w:val="407F561A10D6DB4AB6F8DC0463E7694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Programming Project 2 Real and fake Detection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8B2303-F514-4E15-89A3-727D86B05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%7b773210FA-57D0-574F-AA52-14D7B613BFC3%7dtf10002091.dotx</Template>
  <TotalTime>3</TotalTime>
  <Pages>12</Pages>
  <Words>1072</Words>
  <Characters>6116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7174</CharactersWithSpaces>
  <SharedDoc>false</SharedDoc>
  <HLinks>
    <vt:vector size="6" baseType="variant">
      <vt:variant>
        <vt:i4>3145783</vt:i4>
      </vt:variant>
      <vt:variant>
        <vt:i4>0</vt:i4>
      </vt:variant>
      <vt:variant>
        <vt:i4>0</vt:i4>
      </vt:variant>
      <vt:variant>
        <vt:i4>5</vt:i4>
      </vt:variant>
      <vt:variant>
        <vt:lpwstr>https://www.kaggle.com/datasets/ciplab/real-and-fake-face-detection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Project 2 Real and Fake Detection</dc:title>
  <dc:subject/>
  <dc:creator>Jasmine Roberts</dc:creator>
  <cp:keywords/>
  <dc:description/>
  <cp:lastModifiedBy>Jasmine T Roberts</cp:lastModifiedBy>
  <cp:revision>2</cp:revision>
  <dcterms:created xsi:type="dcterms:W3CDTF">2025-03-27T22:20:00Z</dcterms:created>
  <dcterms:modified xsi:type="dcterms:W3CDTF">2025-03-27T22:20:00Z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TF10002067</vt:lpwstr>
  </property>
</Properties>
</file>